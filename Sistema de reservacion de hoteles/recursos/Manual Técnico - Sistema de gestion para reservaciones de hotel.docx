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F32CE" w14:textId="77777777" w:rsidR="00976645" w:rsidRDefault="00976645"/>
    <w:p w14:paraId="71BCB8B6" w14:textId="457930DC" w:rsidR="00976645" w:rsidRDefault="00976645"/>
    <w:p w14:paraId="555441AF" w14:textId="4ED81865" w:rsidR="00FE4CDB" w:rsidRPr="00FE4CDB" w:rsidRDefault="00FE4CDB" w:rsidP="00FE4CDB">
      <w:r w:rsidRPr="00FE4CDB">
        <w:t>PORTAD</w:t>
      </w:r>
      <w:r>
        <w:t>A</w:t>
      </w:r>
    </w:p>
    <w:p w14:paraId="73FA7AE8" w14:textId="532CC8FC" w:rsidR="00FE4CDB" w:rsidRDefault="00FE4CDB" w:rsidP="00FE4CDB">
      <w:pPr>
        <w:jc w:val="both"/>
      </w:pPr>
    </w:p>
    <w:p w14:paraId="1508723D" w14:textId="108A1D15" w:rsidR="00FE4CDB" w:rsidRDefault="00FE4CDB" w:rsidP="00FE4CDB">
      <w:pPr>
        <w:ind w:firstLine="709"/>
        <w:jc w:val="both"/>
      </w:pPr>
    </w:p>
    <w:p w14:paraId="1D8A6062" w14:textId="60A05A74" w:rsidR="00FE4CDB" w:rsidRDefault="00FE4CDB" w:rsidP="00FE4CDB">
      <w:pPr>
        <w:ind w:firstLine="709"/>
        <w:jc w:val="both"/>
      </w:pPr>
    </w:p>
    <w:p w14:paraId="02BAFF98" w14:textId="5AEC0976" w:rsidR="00FE4CDB" w:rsidRDefault="00FE4CDB" w:rsidP="00FE4CDB">
      <w:pPr>
        <w:ind w:firstLine="709"/>
        <w:jc w:val="both"/>
      </w:pPr>
    </w:p>
    <w:p w14:paraId="2C33EA42" w14:textId="77777777" w:rsidR="00FE4CDB" w:rsidRDefault="00FE4CDB" w:rsidP="00FE4CDB">
      <w:pPr>
        <w:ind w:firstLine="709"/>
        <w:jc w:val="both"/>
      </w:pPr>
    </w:p>
    <w:p w14:paraId="6DD7B47A" w14:textId="77777777" w:rsidR="00FE4CDB" w:rsidRPr="00FE4CDB" w:rsidRDefault="00FE4CDB" w:rsidP="00FE4CDB">
      <w:pPr>
        <w:spacing w:line="360" w:lineRule="auto"/>
        <w:jc w:val="both"/>
        <w:rPr>
          <w:rFonts w:ascii="Arial" w:hAnsi="Arial" w:cs="Arial"/>
          <w:sz w:val="24"/>
          <w:szCs w:val="24"/>
        </w:rPr>
      </w:pPr>
    </w:p>
    <w:p w14:paraId="7ABFBC16" w14:textId="289F8C35" w:rsidR="00FE4CDB" w:rsidRDefault="00FE4CDB" w:rsidP="00FE4CDB">
      <w:pPr>
        <w:jc w:val="both"/>
      </w:pPr>
    </w:p>
    <w:p w14:paraId="0BD29C9B" w14:textId="29CEA77F" w:rsidR="00FE4CDB" w:rsidRDefault="00FE4CDB" w:rsidP="00FE4CDB">
      <w:pPr>
        <w:jc w:val="both"/>
      </w:pPr>
    </w:p>
    <w:p w14:paraId="77FC8E06" w14:textId="2EE162AF" w:rsidR="00FE4CDB" w:rsidRDefault="00FE4CDB" w:rsidP="00FE4CDB">
      <w:pPr>
        <w:jc w:val="both"/>
      </w:pPr>
    </w:p>
    <w:p w14:paraId="179399A3" w14:textId="1479AF53" w:rsidR="00FE4CDB" w:rsidRDefault="00FE4CDB" w:rsidP="00FE4CDB">
      <w:pPr>
        <w:jc w:val="both"/>
      </w:pPr>
    </w:p>
    <w:p w14:paraId="1B47C3F8" w14:textId="2B35B924" w:rsidR="00FE4CDB" w:rsidRDefault="00FE4CDB" w:rsidP="00FE4CDB">
      <w:pPr>
        <w:jc w:val="both"/>
      </w:pPr>
    </w:p>
    <w:p w14:paraId="470C6ED2" w14:textId="430458D6" w:rsidR="00FE4CDB" w:rsidRDefault="00FE4CDB" w:rsidP="00FE4CDB">
      <w:pPr>
        <w:jc w:val="both"/>
      </w:pPr>
    </w:p>
    <w:p w14:paraId="18D0EED3" w14:textId="2266C967" w:rsidR="00FE4CDB" w:rsidRDefault="00FE4CDB" w:rsidP="00FE4CDB">
      <w:pPr>
        <w:jc w:val="both"/>
      </w:pPr>
    </w:p>
    <w:p w14:paraId="5C494976" w14:textId="029413EE" w:rsidR="00FE4CDB" w:rsidRDefault="00FE4CDB"/>
    <w:p w14:paraId="05CD3FB2" w14:textId="2E1145EA" w:rsidR="00FE4CDB" w:rsidRDefault="00FE4CDB"/>
    <w:p w14:paraId="67B3FFF5" w14:textId="7F6F426A" w:rsidR="00FE4CDB" w:rsidRDefault="00FE4CDB"/>
    <w:p w14:paraId="6A53CDF2" w14:textId="2C10BD6B" w:rsidR="00FE4CDB" w:rsidRDefault="00FE4CDB"/>
    <w:p w14:paraId="193F790E" w14:textId="3313D6FE" w:rsidR="00FE4CDB" w:rsidRDefault="00FE4CDB"/>
    <w:p w14:paraId="1B2B9E00" w14:textId="735923AA" w:rsidR="00FE4CDB" w:rsidRDefault="00FE4CDB"/>
    <w:p w14:paraId="3DBA1D68" w14:textId="2806E0F2" w:rsidR="00FE4CDB" w:rsidRDefault="00FE4CDB"/>
    <w:p w14:paraId="2AF0664D" w14:textId="63916F43" w:rsidR="00FE4CDB" w:rsidRDefault="00FE4CDB"/>
    <w:p w14:paraId="5D664EA1" w14:textId="38E368E8" w:rsidR="00FE4CDB" w:rsidRDefault="00FE4CDB"/>
    <w:p w14:paraId="073C4DC6" w14:textId="2F804EF7" w:rsidR="00FE4CDB" w:rsidRDefault="00FE4CDB"/>
    <w:p w14:paraId="68622FBF" w14:textId="19CEA04F" w:rsidR="00FE4CDB" w:rsidRDefault="00FE4CDB"/>
    <w:p w14:paraId="26E8BC16" w14:textId="4984531C" w:rsidR="00FE4CDB" w:rsidRDefault="00FE4CDB"/>
    <w:p w14:paraId="74753F12" w14:textId="510196F1" w:rsidR="00FE4CDB" w:rsidRDefault="00FE4CDB"/>
    <w:p w14:paraId="75A87109" w14:textId="77777777" w:rsidR="00FE4CDB" w:rsidRDefault="00FE4CDB"/>
    <w:sdt>
      <w:sdtPr>
        <w:rPr>
          <w:rFonts w:asciiTheme="minorHAnsi" w:eastAsiaTheme="minorHAnsi" w:hAnsiTheme="minorHAnsi" w:cstheme="minorBidi"/>
          <w:color w:val="auto"/>
          <w:sz w:val="22"/>
          <w:szCs w:val="22"/>
          <w:lang w:val="es-ES" w:eastAsia="en-US"/>
        </w:rPr>
        <w:id w:val="-2135780769"/>
        <w:docPartObj>
          <w:docPartGallery w:val="Table of Contents"/>
          <w:docPartUnique/>
        </w:docPartObj>
      </w:sdtPr>
      <w:sdtEndPr>
        <w:rPr>
          <w:b/>
          <w:bCs/>
        </w:rPr>
      </w:sdtEndPr>
      <w:sdtContent>
        <w:p w14:paraId="1BC96985" w14:textId="7CE4A52E" w:rsidR="00FE4CDB" w:rsidRDefault="00FE4CDB">
          <w:pPr>
            <w:pStyle w:val="TtuloTDC"/>
          </w:pPr>
          <w:r>
            <w:rPr>
              <w:lang w:val="es-ES"/>
            </w:rPr>
            <w:t>Contenido</w:t>
          </w:r>
        </w:p>
        <w:p w14:paraId="03197345" w14:textId="4275CB07" w:rsidR="00B75D0C" w:rsidRDefault="00FE4CDB">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80014246" w:history="1">
            <w:r w:rsidR="00B75D0C" w:rsidRPr="00F17895">
              <w:rPr>
                <w:rStyle w:val="Hipervnculo"/>
                <w:rFonts w:ascii="Arial" w:hAnsi="Arial" w:cs="Arial"/>
                <w:noProof/>
              </w:rPr>
              <w:t>¿De qué se trata nuestro proyecto?</w:t>
            </w:r>
            <w:r w:rsidR="00B75D0C">
              <w:rPr>
                <w:noProof/>
                <w:webHidden/>
              </w:rPr>
              <w:tab/>
            </w:r>
            <w:r w:rsidR="00B75D0C">
              <w:rPr>
                <w:noProof/>
                <w:webHidden/>
              </w:rPr>
              <w:fldChar w:fldCharType="begin"/>
            </w:r>
            <w:r w:rsidR="00B75D0C">
              <w:rPr>
                <w:noProof/>
                <w:webHidden/>
              </w:rPr>
              <w:instrText xml:space="preserve"> PAGEREF _Toc80014246 \h </w:instrText>
            </w:r>
            <w:r w:rsidR="00B75D0C">
              <w:rPr>
                <w:noProof/>
                <w:webHidden/>
              </w:rPr>
            </w:r>
            <w:r w:rsidR="00B75D0C">
              <w:rPr>
                <w:noProof/>
                <w:webHidden/>
              </w:rPr>
              <w:fldChar w:fldCharType="separate"/>
            </w:r>
            <w:r w:rsidR="00B75D0C">
              <w:rPr>
                <w:noProof/>
                <w:webHidden/>
              </w:rPr>
              <w:t>3</w:t>
            </w:r>
            <w:r w:rsidR="00B75D0C">
              <w:rPr>
                <w:noProof/>
                <w:webHidden/>
              </w:rPr>
              <w:fldChar w:fldCharType="end"/>
            </w:r>
          </w:hyperlink>
        </w:p>
        <w:p w14:paraId="0267C34F" w14:textId="37A4266C" w:rsidR="00B75D0C" w:rsidRDefault="001F5B1B">
          <w:pPr>
            <w:pStyle w:val="TDC2"/>
            <w:tabs>
              <w:tab w:val="right" w:leader="dot" w:pos="8828"/>
            </w:tabs>
            <w:rPr>
              <w:rFonts w:eastAsiaTheme="minorEastAsia"/>
              <w:noProof/>
              <w:lang w:eastAsia="es-SV"/>
            </w:rPr>
          </w:pPr>
          <w:hyperlink w:anchor="_Toc80014247" w:history="1">
            <w:r w:rsidR="00B75D0C" w:rsidRPr="00F17895">
              <w:rPr>
                <w:rStyle w:val="Hipervnculo"/>
                <w:rFonts w:ascii="Arial" w:hAnsi="Arial" w:cs="Arial"/>
                <w:noProof/>
              </w:rPr>
              <w:t>¿A quiénes beneficia?</w:t>
            </w:r>
            <w:r w:rsidR="00B75D0C">
              <w:rPr>
                <w:noProof/>
                <w:webHidden/>
              </w:rPr>
              <w:tab/>
            </w:r>
            <w:r w:rsidR="00B75D0C">
              <w:rPr>
                <w:noProof/>
                <w:webHidden/>
              </w:rPr>
              <w:fldChar w:fldCharType="begin"/>
            </w:r>
            <w:r w:rsidR="00B75D0C">
              <w:rPr>
                <w:noProof/>
                <w:webHidden/>
              </w:rPr>
              <w:instrText xml:space="preserve"> PAGEREF _Toc80014247 \h </w:instrText>
            </w:r>
            <w:r w:rsidR="00B75D0C">
              <w:rPr>
                <w:noProof/>
                <w:webHidden/>
              </w:rPr>
            </w:r>
            <w:r w:rsidR="00B75D0C">
              <w:rPr>
                <w:noProof/>
                <w:webHidden/>
              </w:rPr>
              <w:fldChar w:fldCharType="separate"/>
            </w:r>
            <w:r w:rsidR="00B75D0C">
              <w:rPr>
                <w:noProof/>
                <w:webHidden/>
              </w:rPr>
              <w:t>3</w:t>
            </w:r>
            <w:r w:rsidR="00B75D0C">
              <w:rPr>
                <w:noProof/>
                <w:webHidden/>
              </w:rPr>
              <w:fldChar w:fldCharType="end"/>
            </w:r>
          </w:hyperlink>
        </w:p>
        <w:p w14:paraId="61BC6BBE" w14:textId="03F50763" w:rsidR="00B75D0C" w:rsidRDefault="001F5B1B">
          <w:pPr>
            <w:pStyle w:val="TDC1"/>
            <w:tabs>
              <w:tab w:val="right" w:leader="dot" w:pos="8828"/>
            </w:tabs>
            <w:rPr>
              <w:rFonts w:eastAsiaTheme="minorEastAsia"/>
              <w:noProof/>
              <w:lang w:eastAsia="es-SV"/>
            </w:rPr>
          </w:pPr>
          <w:hyperlink w:anchor="_Toc80014248" w:history="1">
            <w:r w:rsidR="00B75D0C" w:rsidRPr="00F17895">
              <w:rPr>
                <w:rStyle w:val="Hipervnculo"/>
                <w:rFonts w:ascii="Arial" w:hAnsi="Arial" w:cs="Arial"/>
                <w:noProof/>
              </w:rPr>
              <w:t>Lista de acciones que realizará el programa</w:t>
            </w:r>
            <w:r w:rsidR="00B75D0C">
              <w:rPr>
                <w:noProof/>
                <w:webHidden/>
              </w:rPr>
              <w:tab/>
            </w:r>
            <w:r w:rsidR="00B75D0C">
              <w:rPr>
                <w:noProof/>
                <w:webHidden/>
              </w:rPr>
              <w:fldChar w:fldCharType="begin"/>
            </w:r>
            <w:r w:rsidR="00B75D0C">
              <w:rPr>
                <w:noProof/>
                <w:webHidden/>
              </w:rPr>
              <w:instrText xml:space="preserve"> PAGEREF _Toc80014248 \h </w:instrText>
            </w:r>
            <w:r w:rsidR="00B75D0C">
              <w:rPr>
                <w:noProof/>
                <w:webHidden/>
              </w:rPr>
            </w:r>
            <w:r w:rsidR="00B75D0C">
              <w:rPr>
                <w:noProof/>
                <w:webHidden/>
              </w:rPr>
              <w:fldChar w:fldCharType="separate"/>
            </w:r>
            <w:r w:rsidR="00B75D0C">
              <w:rPr>
                <w:noProof/>
                <w:webHidden/>
              </w:rPr>
              <w:t>4</w:t>
            </w:r>
            <w:r w:rsidR="00B75D0C">
              <w:rPr>
                <w:noProof/>
                <w:webHidden/>
              </w:rPr>
              <w:fldChar w:fldCharType="end"/>
            </w:r>
          </w:hyperlink>
        </w:p>
        <w:p w14:paraId="147E31C9" w14:textId="3DA6C27C" w:rsidR="00B75D0C" w:rsidRDefault="001F5B1B">
          <w:pPr>
            <w:pStyle w:val="TDC1"/>
            <w:tabs>
              <w:tab w:val="right" w:leader="dot" w:pos="8828"/>
            </w:tabs>
            <w:rPr>
              <w:rFonts w:eastAsiaTheme="minorEastAsia"/>
              <w:noProof/>
              <w:lang w:eastAsia="es-SV"/>
            </w:rPr>
          </w:pPr>
          <w:hyperlink w:anchor="_Toc80014249" w:history="1">
            <w:r w:rsidR="00B75D0C" w:rsidRPr="00F17895">
              <w:rPr>
                <w:rStyle w:val="Hipervnculo"/>
                <w:rFonts w:ascii="Arial" w:hAnsi="Arial" w:cs="Arial"/>
                <w:noProof/>
              </w:rPr>
              <w:t>Métodos de encriptación</w:t>
            </w:r>
            <w:r w:rsidR="00B75D0C">
              <w:rPr>
                <w:noProof/>
                <w:webHidden/>
              </w:rPr>
              <w:tab/>
            </w:r>
            <w:r w:rsidR="00B75D0C">
              <w:rPr>
                <w:noProof/>
                <w:webHidden/>
              </w:rPr>
              <w:fldChar w:fldCharType="begin"/>
            </w:r>
            <w:r w:rsidR="00B75D0C">
              <w:rPr>
                <w:noProof/>
                <w:webHidden/>
              </w:rPr>
              <w:instrText xml:space="preserve"> PAGEREF _Toc80014249 \h </w:instrText>
            </w:r>
            <w:r w:rsidR="00B75D0C">
              <w:rPr>
                <w:noProof/>
                <w:webHidden/>
              </w:rPr>
            </w:r>
            <w:r w:rsidR="00B75D0C">
              <w:rPr>
                <w:noProof/>
                <w:webHidden/>
              </w:rPr>
              <w:fldChar w:fldCharType="separate"/>
            </w:r>
            <w:r w:rsidR="00B75D0C">
              <w:rPr>
                <w:noProof/>
                <w:webHidden/>
              </w:rPr>
              <w:t>5</w:t>
            </w:r>
            <w:r w:rsidR="00B75D0C">
              <w:rPr>
                <w:noProof/>
                <w:webHidden/>
              </w:rPr>
              <w:fldChar w:fldCharType="end"/>
            </w:r>
          </w:hyperlink>
        </w:p>
        <w:p w14:paraId="4848AF15" w14:textId="35DEDD73" w:rsidR="00B75D0C" w:rsidRDefault="001F5B1B">
          <w:pPr>
            <w:pStyle w:val="TDC1"/>
            <w:tabs>
              <w:tab w:val="right" w:leader="dot" w:pos="8828"/>
            </w:tabs>
            <w:rPr>
              <w:rFonts w:eastAsiaTheme="minorEastAsia"/>
              <w:noProof/>
              <w:lang w:eastAsia="es-SV"/>
            </w:rPr>
          </w:pPr>
          <w:hyperlink w:anchor="_Toc80014250" w:history="1">
            <w:r w:rsidR="00B75D0C" w:rsidRPr="00F17895">
              <w:rPr>
                <w:rStyle w:val="Hipervnculo"/>
                <w:rFonts w:ascii="Arial" w:hAnsi="Arial" w:cs="Arial"/>
                <w:noProof/>
              </w:rPr>
              <w:t>Validaciones de Login</w:t>
            </w:r>
            <w:r w:rsidR="00B75D0C">
              <w:rPr>
                <w:noProof/>
                <w:webHidden/>
              </w:rPr>
              <w:tab/>
            </w:r>
            <w:r w:rsidR="00B75D0C">
              <w:rPr>
                <w:noProof/>
                <w:webHidden/>
              </w:rPr>
              <w:fldChar w:fldCharType="begin"/>
            </w:r>
            <w:r w:rsidR="00B75D0C">
              <w:rPr>
                <w:noProof/>
                <w:webHidden/>
              </w:rPr>
              <w:instrText xml:space="preserve"> PAGEREF _Toc80014250 \h </w:instrText>
            </w:r>
            <w:r w:rsidR="00B75D0C">
              <w:rPr>
                <w:noProof/>
                <w:webHidden/>
              </w:rPr>
            </w:r>
            <w:r w:rsidR="00B75D0C">
              <w:rPr>
                <w:noProof/>
                <w:webHidden/>
              </w:rPr>
              <w:fldChar w:fldCharType="separate"/>
            </w:r>
            <w:r w:rsidR="00B75D0C">
              <w:rPr>
                <w:noProof/>
                <w:webHidden/>
              </w:rPr>
              <w:t>6</w:t>
            </w:r>
            <w:r w:rsidR="00B75D0C">
              <w:rPr>
                <w:noProof/>
                <w:webHidden/>
              </w:rPr>
              <w:fldChar w:fldCharType="end"/>
            </w:r>
          </w:hyperlink>
        </w:p>
        <w:p w14:paraId="277181E9" w14:textId="0128693A" w:rsidR="00B75D0C" w:rsidRDefault="001F5B1B">
          <w:pPr>
            <w:pStyle w:val="TDC2"/>
            <w:tabs>
              <w:tab w:val="right" w:leader="dot" w:pos="8828"/>
            </w:tabs>
            <w:rPr>
              <w:rFonts w:eastAsiaTheme="minorEastAsia"/>
              <w:noProof/>
              <w:lang w:eastAsia="es-SV"/>
            </w:rPr>
          </w:pPr>
          <w:hyperlink w:anchor="_Toc80014251" w:history="1">
            <w:r w:rsidR="00B75D0C" w:rsidRPr="00F17895">
              <w:rPr>
                <w:rStyle w:val="Hipervnculo"/>
                <w:rFonts w:ascii="Arial" w:hAnsi="Arial" w:cs="Arial"/>
                <w:noProof/>
              </w:rPr>
              <w:t>Validaciones</w:t>
            </w:r>
            <w:r w:rsidR="00B75D0C">
              <w:rPr>
                <w:noProof/>
                <w:webHidden/>
              </w:rPr>
              <w:tab/>
            </w:r>
            <w:r w:rsidR="00B75D0C">
              <w:rPr>
                <w:noProof/>
                <w:webHidden/>
              </w:rPr>
              <w:fldChar w:fldCharType="begin"/>
            </w:r>
            <w:r w:rsidR="00B75D0C">
              <w:rPr>
                <w:noProof/>
                <w:webHidden/>
              </w:rPr>
              <w:instrText xml:space="preserve"> PAGEREF _Toc80014251 \h </w:instrText>
            </w:r>
            <w:r w:rsidR="00B75D0C">
              <w:rPr>
                <w:noProof/>
                <w:webHidden/>
              </w:rPr>
            </w:r>
            <w:r w:rsidR="00B75D0C">
              <w:rPr>
                <w:noProof/>
                <w:webHidden/>
              </w:rPr>
              <w:fldChar w:fldCharType="separate"/>
            </w:r>
            <w:r w:rsidR="00B75D0C">
              <w:rPr>
                <w:noProof/>
                <w:webHidden/>
              </w:rPr>
              <w:t>6</w:t>
            </w:r>
            <w:r w:rsidR="00B75D0C">
              <w:rPr>
                <w:noProof/>
                <w:webHidden/>
              </w:rPr>
              <w:fldChar w:fldCharType="end"/>
            </w:r>
          </w:hyperlink>
        </w:p>
        <w:p w14:paraId="489193D9" w14:textId="6D71F879" w:rsidR="00B75D0C" w:rsidRDefault="001F5B1B">
          <w:pPr>
            <w:pStyle w:val="TDC2"/>
            <w:tabs>
              <w:tab w:val="right" w:leader="dot" w:pos="8828"/>
            </w:tabs>
            <w:rPr>
              <w:rFonts w:eastAsiaTheme="minorEastAsia"/>
              <w:noProof/>
              <w:lang w:eastAsia="es-SV"/>
            </w:rPr>
          </w:pPr>
          <w:hyperlink w:anchor="_Toc80014252" w:history="1">
            <w:r w:rsidR="00B75D0C" w:rsidRPr="00F17895">
              <w:rPr>
                <w:rStyle w:val="Hipervnculo"/>
                <w:rFonts w:ascii="Arial" w:hAnsi="Arial" w:cs="Arial"/>
                <w:noProof/>
              </w:rPr>
              <w:t>Encriptación</w:t>
            </w:r>
            <w:r w:rsidR="00B75D0C">
              <w:rPr>
                <w:noProof/>
                <w:webHidden/>
              </w:rPr>
              <w:tab/>
            </w:r>
            <w:r w:rsidR="00B75D0C">
              <w:rPr>
                <w:noProof/>
                <w:webHidden/>
              </w:rPr>
              <w:fldChar w:fldCharType="begin"/>
            </w:r>
            <w:r w:rsidR="00B75D0C">
              <w:rPr>
                <w:noProof/>
                <w:webHidden/>
              </w:rPr>
              <w:instrText xml:space="preserve"> PAGEREF _Toc80014252 \h </w:instrText>
            </w:r>
            <w:r w:rsidR="00B75D0C">
              <w:rPr>
                <w:noProof/>
                <w:webHidden/>
              </w:rPr>
            </w:r>
            <w:r w:rsidR="00B75D0C">
              <w:rPr>
                <w:noProof/>
                <w:webHidden/>
              </w:rPr>
              <w:fldChar w:fldCharType="separate"/>
            </w:r>
            <w:r w:rsidR="00B75D0C">
              <w:rPr>
                <w:noProof/>
                <w:webHidden/>
              </w:rPr>
              <w:t>6</w:t>
            </w:r>
            <w:r w:rsidR="00B75D0C">
              <w:rPr>
                <w:noProof/>
                <w:webHidden/>
              </w:rPr>
              <w:fldChar w:fldCharType="end"/>
            </w:r>
          </w:hyperlink>
        </w:p>
        <w:p w14:paraId="13E1BB42" w14:textId="3B7F4362" w:rsidR="00B75D0C" w:rsidRDefault="001F5B1B">
          <w:pPr>
            <w:pStyle w:val="TDC1"/>
            <w:tabs>
              <w:tab w:val="right" w:leader="dot" w:pos="8828"/>
            </w:tabs>
            <w:rPr>
              <w:rFonts w:eastAsiaTheme="minorEastAsia"/>
              <w:noProof/>
              <w:lang w:eastAsia="es-SV"/>
            </w:rPr>
          </w:pPr>
          <w:hyperlink w:anchor="_Toc80014253" w:history="1">
            <w:r w:rsidR="00B75D0C" w:rsidRPr="00F17895">
              <w:rPr>
                <w:rStyle w:val="Hipervnculo"/>
                <w:rFonts w:ascii="Arial" w:hAnsi="Arial" w:cs="Arial"/>
                <w:noProof/>
              </w:rPr>
              <w:t>¿Cómo el sistema evita inyecciones SQL?</w:t>
            </w:r>
            <w:r w:rsidR="00B75D0C">
              <w:rPr>
                <w:noProof/>
                <w:webHidden/>
              </w:rPr>
              <w:tab/>
            </w:r>
            <w:r w:rsidR="00B75D0C">
              <w:rPr>
                <w:noProof/>
                <w:webHidden/>
              </w:rPr>
              <w:fldChar w:fldCharType="begin"/>
            </w:r>
            <w:r w:rsidR="00B75D0C">
              <w:rPr>
                <w:noProof/>
                <w:webHidden/>
              </w:rPr>
              <w:instrText xml:space="preserve"> PAGEREF _Toc80014253 \h </w:instrText>
            </w:r>
            <w:r w:rsidR="00B75D0C">
              <w:rPr>
                <w:noProof/>
                <w:webHidden/>
              </w:rPr>
            </w:r>
            <w:r w:rsidR="00B75D0C">
              <w:rPr>
                <w:noProof/>
                <w:webHidden/>
              </w:rPr>
              <w:fldChar w:fldCharType="separate"/>
            </w:r>
            <w:r w:rsidR="00B75D0C">
              <w:rPr>
                <w:noProof/>
                <w:webHidden/>
              </w:rPr>
              <w:t>7</w:t>
            </w:r>
            <w:r w:rsidR="00B75D0C">
              <w:rPr>
                <w:noProof/>
                <w:webHidden/>
              </w:rPr>
              <w:fldChar w:fldCharType="end"/>
            </w:r>
          </w:hyperlink>
        </w:p>
        <w:p w14:paraId="55D99B22" w14:textId="0262C8A1" w:rsidR="00B75D0C" w:rsidRDefault="001F5B1B">
          <w:pPr>
            <w:pStyle w:val="TDC1"/>
            <w:tabs>
              <w:tab w:val="right" w:leader="dot" w:pos="8828"/>
            </w:tabs>
            <w:rPr>
              <w:rFonts w:eastAsiaTheme="minorEastAsia"/>
              <w:noProof/>
              <w:lang w:eastAsia="es-SV"/>
            </w:rPr>
          </w:pPr>
          <w:hyperlink w:anchor="_Toc80014254" w:history="1">
            <w:r w:rsidR="00B75D0C" w:rsidRPr="00F17895">
              <w:rPr>
                <w:rStyle w:val="Hipervnculo"/>
                <w:rFonts w:ascii="Arial" w:hAnsi="Arial" w:cs="Arial"/>
                <w:noProof/>
              </w:rPr>
              <w:t>Diagramas</w:t>
            </w:r>
            <w:r w:rsidR="00B75D0C">
              <w:rPr>
                <w:noProof/>
                <w:webHidden/>
              </w:rPr>
              <w:tab/>
            </w:r>
            <w:r w:rsidR="00B75D0C">
              <w:rPr>
                <w:noProof/>
                <w:webHidden/>
              </w:rPr>
              <w:fldChar w:fldCharType="begin"/>
            </w:r>
            <w:r w:rsidR="00B75D0C">
              <w:rPr>
                <w:noProof/>
                <w:webHidden/>
              </w:rPr>
              <w:instrText xml:space="preserve"> PAGEREF _Toc80014254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18213E1F" w14:textId="73DC6AE8" w:rsidR="00B75D0C" w:rsidRDefault="001F5B1B">
          <w:pPr>
            <w:pStyle w:val="TDC2"/>
            <w:tabs>
              <w:tab w:val="right" w:leader="dot" w:pos="8828"/>
            </w:tabs>
            <w:rPr>
              <w:rFonts w:eastAsiaTheme="minorEastAsia"/>
              <w:noProof/>
              <w:lang w:eastAsia="es-SV"/>
            </w:rPr>
          </w:pPr>
          <w:hyperlink w:anchor="_Toc80014255" w:history="1">
            <w:r w:rsidR="00B75D0C" w:rsidRPr="00F17895">
              <w:rPr>
                <w:rStyle w:val="Hipervnculo"/>
                <w:rFonts w:ascii="Arial" w:hAnsi="Arial" w:cs="Arial"/>
                <w:noProof/>
              </w:rPr>
              <w:t>Diagrama Top Down</w:t>
            </w:r>
            <w:r w:rsidR="00B75D0C">
              <w:rPr>
                <w:noProof/>
                <w:webHidden/>
              </w:rPr>
              <w:tab/>
            </w:r>
            <w:r w:rsidR="00B75D0C">
              <w:rPr>
                <w:noProof/>
                <w:webHidden/>
              </w:rPr>
              <w:fldChar w:fldCharType="begin"/>
            </w:r>
            <w:r w:rsidR="00B75D0C">
              <w:rPr>
                <w:noProof/>
                <w:webHidden/>
              </w:rPr>
              <w:instrText xml:space="preserve"> PAGEREF _Toc80014255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E58EBC6" w14:textId="2C341631" w:rsidR="00B75D0C" w:rsidRDefault="001F5B1B">
          <w:pPr>
            <w:pStyle w:val="TDC3"/>
            <w:tabs>
              <w:tab w:val="right" w:leader="dot" w:pos="8828"/>
            </w:tabs>
            <w:rPr>
              <w:noProof/>
            </w:rPr>
          </w:pPr>
          <w:hyperlink w:anchor="_Toc80014256" w:history="1">
            <w:r w:rsidR="00B75D0C" w:rsidRPr="00F17895">
              <w:rPr>
                <w:rStyle w:val="Hipervnculo"/>
                <w:rFonts w:ascii="Arial" w:hAnsi="Arial" w:cs="Arial"/>
                <w:noProof/>
              </w:rPr>
              <w:t>Por sus clases y métodos</w:t>
            </w:r>
            <w:r w:rsidR="00B75D0C">
              <w:rPr>
                <w:noProof/>
                <w:webHidden/>
              </w:rPr>
              <w:tab/>
            </w:r>
            <w:r w:rsidR="00B75D0C">
              <w:rPr>
                <w:noProof/>
                <w:webHidden/>
              </w:rPr>
              <w:fldChar w:fldCharType="begin"/>
            </w:r>
            <w:r w:rsidR="00B75D0C">
              <w:rPr>
                <w:noProof/>
                <w:webHidden/>
              </w:rPr>
              <w:instrText xml:space="preserve"> PAGEREF _Toc80014256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459F3D4" w14:textId="77972DEF" w:rsidR="00B75D0C" w:rsidRDefault="001F5B1B">
          <w:pPr>
            <w:pStyle w:val="TDC3"/>
            <w:tabs>
              <w:tab w:val="right" w:leader="dot" w:pos="8828"/>
            </w:tabs>
            <w:rPr>
              <w:noProof/>
            </w:rPr>
          </w:pPr>
          <w:hyperlink w:anchor="_Toc80014257" w:history="1">
            <w:r w:rsidR="00B75D0C" w:rsidRPr="00F17895">
              <w:rPr>
                <w:rStyle w:val="Hipervnculo"/>
                <w:rFonts w:ascii="Arial" w:hAnsi="Arial" w:cs="Arial"/>
                <w:noProof/>
              </w:rPr>
              <w:t>Por niveles de usuario</w:t>
            </w:r>
            <w:r w:rsidR="00B75D0C">
              <w:rPr>
                <w:noProof/>
                <w:webHidden/>
              </w:rPr>
              <w:tab/>
            </w:r>
            <w:r w:rsidR="00B75D0C">
              <w:rPr>
                <w:noProof/>
                <w:webHidden/>
              </w:rPr>
              <w:fldChar w:fldCharType="begin"/>
            </w:r>
            <w:r w:rsidR="00B75D0C">
              <w:rPr>
                <w:noProof/>
                <w:webHidden/>
              </w:rPr>
              <w:instrText xml:space="preserve"> PAGEREF _Toc80014257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9EBF13E" w14:textId="5F610773" w:rsidR="00B75D0C" w:rsidRDefault="001F5B1B">
          <w:pPr>
            <w:pStyle w:val="TDC2"/>
            <w:tabs>
              <w:tab w:val="right" w:leader="dot" w:pos="8828"/>
            </w:tabs>
            <w:rPr>
              <w:rFonts w:eastAsiaTheme="minorEastAsia"/>
              <w:noProof/>
              <w:lang w:eastAsia="es-SV"/>
            </w:rPr>
          </w:pPr>
          <w:hyperlink w:anchor="_Toc80014258" w:history="1">
            <w:r w:rsidR="00B75D0C" w:rsidRPr="00F17895">
              <w:rPr>
                <w:rStyle w:val="Hipervnculo"/>
                <w:rFonts w:ascii="Arial" w:hAnsi="Arial" w:cs="Arial"/>
                <w:noProof/>
              </w:rPr>
              <w:t>Diagrama de clases</w:t>
            </w:r>
            <w:r w:rsidR="00B75D0C">
              <w:rPr>
                <w:noProof/>
                <w:webHidden/>
              </w:rPr>
              <w:tab/>
            </w:r>
            <w:r w:rsidR="00B75D0C">
              <w:rPr>
                <w:noProof/>
                <w:webHidden/>
              </w:rPr>
              <w:fldChar w:fldCharType="begin"/>
            </w:r>
            <w:r w:rsidR="00B75D0C">
              <w:rPr>
                <w:noProof/>
                <w:webHidden/>
              </w:rPr>
              <w:instrText xml:space="preserve"> PAGEREF _Toc80014258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7B92C092" w14:textId="0B513F42" w:rsidR="00B75D0C" w:rsidRDefault="001F5B1B">
          <w:pPr>
            <w:pStyle w:val="TDC2"/>
            <w:tabs>
              <w:tab w:val="right" w:leader="dot" w:pos="8828"/>
            </w:tabs>
            <w:rPr>
              <w:rFonts w:eastAsiaTheme="minorEastAsia"/>
              <w:noProof/>
              <w:lang w:eastAsia="es-SV"/>
            </w:rPr>
          </w:pPr>
          <w:hyperlink w:anchor="_Toc80014259" w:history="1">
            <w:r w:rsidR="00B75D0C" w:rsidRPr="00F17895">
              <w:rPr>
                <w:rStyle w:val="Hipervnculo"/>
                <w:rFonts w:ascii="Arial" w:hAnsi="Arial" w:cs="Arial"/>
                <w:noProof/>
              </w:rPr>
              <w:t>Diagrama Entidad Relación</w:t>
            </w:r>
            <w:r w:rsidR="00B75D0C">
              <w:rPr>
                <w:noProof/>
                <w:webHidden/>
              </w:rPr>
              <w:tab/>
            </w:r>
            <w:r w:rsidR="00B75D0C">
              <w:rPr>
                <w:noProof/>
                <w:webHidden/>
              </w:rPr>
              <w:fldChar w:fldCharType="begin"/>
            </w:r>
            <w:r w:rsidR="00B75D0C">
              <w:rPr>
                <w:noProof/>
                <w:webHidden/>
              </w:rPr>
              <w:instrText xml:space="preserve"> PAGEREF _Toc80014259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7F29434" w14:textId="55502C10" w:rsidR="00B75D0C" w:rsidRDefault="001F5B1B">
          <w:pPr>
            <w:pStyle w:val="TDC2"/>
            <w:tabs>
              <w:tab w:val="right" w:leader="dot" w:pos="8828"/>
            </w:tabs>
            <w:rPr>
              <w:rFonts w:eastAsiaTheme="minorEastAsia"/>
              <w:noProof/>
              <w:lang w:eastAsia="es-SV"/>
            </w:rPr>
          </w:pPr>
          <w:hyperlink w:anchor="_Toc80014260" w:history="1">
            <w:r w:rsidR="00B75D0C" w:rsidRPr="00F17895">
              <w:rPr>
                <w:rStyle w:val="Hipervnculo"/>
                <w:rFonts w:ascii="Arial" w:hAnsi="Arial" w:cs="Arial"/>
                <w:noProof/>
              </w:rPr>
              <w:t>Diccionario de datos</w:t>
            </w:r>
            <w:r w:rsidR="00B75D0C">
              <w:rPr>
                <w:noProof/>
                <w:webHidden/>
              </w:rPr>
              <w:tab/>
            </w:r>
            <w:r w:rsidR="00B75D0C">
              <w:rPr>
                <w:noProof/>
                <w:webHidden/>
              </w:rPr>
              <w:fldChar w:fldCharType="begin"/>
            </w:r>
            <w:r w:rsidR="00B75D0C">
              <w:rPr>
                <w:noProof/>
                <w:webHidden/>
              </w:rPr>
              <w:instrText xml:space="preserve"> PAGEREF _Toc80014260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02C6FC6" w14:textId="57BF2B81" w:rsidR="00B75D0C" w:rsidRDefault="001F5B1B">
          <w:pPr>
            <w:pStyle w:val="TDC2"/>
            <w:tabs>
              <w:tab w:val="right" w:leader="dot" w:pos="8828"/>
            </w:tabs>
            <w:rPr>
              <w:rFonts w:eastAsiaTheme="minorEastAsia"/>
              <w:noProof/>
              <w:lang w:eastAsia="es-SV"/>
            </w:rPr>
          </w:pPr>
          <w:hyperlink w:anchor="_Toc80014261" w:history="1">
            <w:r w:rsidR="00B75D0C" w:rsidRPr="00F17895">
              <w:rPr>
                <w:rStyle w:val="Hipervnculo"/>
                <w:rFonts w:ascii="Arial" w:hAnsi="Arial" w:cs="Arial"/>
                <w:noProof/>
              </w:rPr>
              <w:t>Diagrama de casos de uso</w:t>
            </w:r>
            <w:r w:rsidR="00B75D0C">
              <w:rPr>
                <w:noProof/>
                <w:webHidden/>
              </w:rPr>
              <w:tab/>
            </w:r>
            <w:r w:rsidR="00B75D0C">
              <w:rPr>
                <w:noProof/>
                <w:webHidden/>
              </w:rPr>
              <w:fldChar w:fldCharType="begin"/>
            </w:r>
            <w:r w:rsidR="00B75D0C">
              <w:rPr>
                <w:noProof/>
                <w:webHidden/>
              </w:rPr>
              <w:instrText xml:space="preserve"> PAGEREF _Toc80014261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03C8D374" w14:textId="5C9FF967" w:rsidR="00B75D0C" w:rsidRDefault="001F5B1B">
          <w:pPr>
            <w:pStyle w:val="TDC3"/>
            <w:tabs>
              <w:tab w:val="right" w:leader="dot" w:pos="8828"/>
            </w:tabs>
            <w:rPr>
              <w:noProof/>
            </w:rPr>
          </w:pPr>
          <w:hyperlink w:anchor="_Toc80014262" w:history="1">
            <w:r w:rsidR="00B75D0C" w:rsidRPr="00F17895">
              <w:rPr>
                <w:rStyle w:val="Hipervnculo"/>
                <w:rFonts w:ascii="Arial" w:hAnsi="Arial" w:cs="Arial"/>
                <w:noProof/>
              </w:rPr>
              <w:t>General</w:t>
            </w:r>
            <w:r w:rsidR="00B75D0C">
              <w:rPr>
                <w:noProof/>
                <w:webHidden/>
              </w:rPr>
              <w:tab/>
            </w:r>
            <w:r w:rsidR="00B75D0C">
              <w:rPr>
                <w:noProof/>
                <w:webHidden/>
              </w:rPr>
              <w:fldChar w:fldCharType="begin"/>
            </w:r>
            <w:r w:rsidR="00B75D0C">
              <w:rPr>
                <w:noProof/>
                <w:webHidden/>
              </w:rPr>
              <w:instrText xml:space="preserve"> PAGEREF _Toc80014262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4A64B86C" w14:textId="0413BB44" w:rsidR="00B75D0C" w:rsidRDefault="001F5B1B">
          <w:pPr>
            <w:pStyle w:val="TDC3"/>
            <w:tabs>
              <w:tab w:val="right" w:leader="dot" w:pos="8828"/>
            </w:tabs>
            <w:rPr>
              <w:noProof/>
            </w:rPr>
          </w:pPr>
          <w:hyperlink w:anchor="_Toc80014263" w:history="1">
            <w:r w:rsidR="00B75D0C" w:rsidRPr="00F17895">
              <w:rPr>
                <w:rStyle w:val="Hipervnculo"/>
                <w:rFonts w:ascii="Arial" w:hAnsi="Arial" w:cs="Arial"/>
                <w:noProof/>
              </w:rPr>
              <w:t>Diagramas de procesos específicos.</w:t>
            </w:r>
            <w:r w:rsidR="00B75D0C">
              <w:rPr>
                <w:noProof/>
                <w:webHidden/>
              </w:rPr>
              <w:tab/>
            </w:r>
            <w:r w:rsidR="00B75D0C">
              <w:rPr>
                <w:noProof/>
                <w:webHidden/>
              </w:rPr>
              <w:fldChar w:fldCharType="begin"/>
            </w:r>
            <w:r w:rsidR="00B75D0C">
              <w:rPr>
                <w:noProof/>
                <w:webHidden/>
              </w:rPr>
              <w:instrText xml:space="preserve"> PAGEREF _Toc80014263 \h </w:instrText>
            </w:r>
            <w:r w:rsidR="00B75D0C">
              <w:rPr>
                <w:noProof/>
                <w:webHidden/>
              </w:rPr>
            </w:r>
            <w:r w:rsidR="00B75D0C">
              <w:rPr>
                <w:noProof/>
                <w:webHidden/>
              </w:rPr>
              <w:fldChar w:fldCharType="separate"/>
            </w:r>
            <w:r w:rsidR="00B75D0C">
              <w:rPr>
                <w:noProof/>
                <w:webHidden/>
              </w:rPr>
              <w:t>8</w:t>
            </w:r>
            <w:r w:rsidR="00B75D0C">
              <w:rPr>
                <w:noProof/>
                <w:webHidden/>
              </w:rPr>
              <w:fldChar w:fldCharType="end"/>
            </w:r>
          </w:hyperlink>
        </w:p>
        <w:p w14:paraId="18E1D196" w14:textId="1503D251" w:rsidR="00FE4CDB" w:rsidRDefault="00FE4CDB">
          <w:r>
            <w:rPr>
              <w:b/>
              <w:bCs/>
              <w:lang w:val="es-ES"/>
            </w:rPr>
            <w:fldChar w:fldCharType="end"/>
          </w:r>
        </w:p>
      </w:sdtContent>
    </w:sdt>
    <w:p w14:paraId="700720F0" w14:textId="77777777" w:rsidR="00976645" w:rsidRDefault="00976645"/>
    <w:p w14:paraId="5C879D15" w14:textId="77777777" w:rsidR="00976645" w:rsidRDefault="00976645"/>
    <w:p w14:paraId="59A21F3F" w14:textId="500A966A" w:rsidR="00976645" w:rsidRDefault="00976645"/>
    <w:p w14:paraId="4139316E" w14:textId="4A2A2965" w:rsidR="00FE4CDB" w:rsidRDefault="00FE4CDB"/>
    <w:p w14:paraId="4E82D8C3" w14:textId="0CC29F36" w:rsidR="00FE4CDB" w:rsidRDefault="00FE4CDB"/>
    <w:p w14:paraId="2162A373" w14:textId="60253B88" w:rsidR="00FE4CDB" w:rsidRDefault="00FE4CDB"/>
    <w:p w14:paraId="0F69B88F" w14:textId="65DA0BDB" w:rsidR="00FE4CDB" w:rsidRDefault="00FE4CDB"/>
    <w:p w14:paraId="7905BC74" w14:textId="6C1B9D8E" w:rsidR="00FE4CDB" w:rsidRDefault="00FE4CDB"/>
    <w:p w14:paraId="7A7854AE" w14:textId="7555A067" w:rsidR="00FE4CDB" w:rsidRDefault="00FE4CDB"/>
    <w:p w14:paraId="4FB55BDF" w14:textId="7B9263F5" w:rsidR="00FE4CDB" w:rsidRDefault="00FE4CDB"/>
    <w:p w14:paraId="3A11A810" w14:textId="5269439B" w:rsidR="00FE4CDB" w:rsidRDefault="00FE4CDB"/>
    <w:p w14:paraId="06C19351" w14:textId="4B3D4BD6" w:rsidR="0042416C" w:rsidRPr="0042416C" w:rsidRDefault="00FE4CDB" w:rsidP="0042416C">
      <w:pPr>
        <w:pStyle w:val="Ttulo1"/>
        <w:rPr>
          <w:rFonts w:ascii="Arial" w:hAnsi="Arial" w:cs="Arial"/>
          <w:color w:val="auto"/>
          <w:sz w:val="24"/>
          <w:szCs w:val="24"/>
        </w:rPr>
      </w:pPr>
      <w:bookmarkStart w:id="0" w:name="_Toc80014246"/>
      <w:r w:rsidRPr="00FE4CDB">
        <w:rPr>
          <w:rFonts w:ascii="Arial" w:hAnsi="Arial" w:cs="Arial"/>
          <w:color w:val="auto"/>
          <w:sz w:val="24"/>
          <w:szCs w:val="24"/>
        </w:rPr>
        <w:t>¿De qué se trata nuestro proyecto?</w:t>
      </w:r>
      <w:bookmarkEnd w:id="0"/>
    </w:p>
    <w:p w14:paraId="08B2D1C3" w14:textId="38BA3153" w:rsidR="0042416C" w:rsidRDefault="0042416C" w:rsidP="0042416C"/>
    <w:p w14:paraId="320F8638" w14:textId="1BE08457" w:rsidR="00D6269C" w:rsidRPr="00CE651F" w:rsidRDefault="00CE651F" w:rsidP="008C7C18">
      <w:pPr>
        <w:spacing w:line="360" w:lineRule="auto"/>
        <w:ind w:firstLine="709"/>
        <w:rPr>
          <w:rFonts w:ascii="Arial" w:hAnsi="Arial" w:cs="Arial"/>
        </w:rPr>
      </w:pPr>
      <w:r>
        <w:rPr>
          <w:rFonts w:ascii="Arial" w:hAnsi="Arial" w:cs="Arial"/>
        </w:rPr>
        <w:t>T</w:t>
      </w:r>
      <w:r w:rsidR="00D6269C" w:rsidRPr="00CE651F">
        <w:rPr>
          <w:rFonts w:ascii="Arial" w:hAnsi="Arial" w:cs="Arial"/>
        </w:rPr>
        <w:t>iene como fin el llevar un control más eficiente del hotel ya que algunos tienen complicaciones o errores a la hora de manejar una gran cantidad de reservaciones. Para prevenir descontentos en los clientes, se pensó un sistema que permita la fácil gestión para agregar los datos, consultarlos, editarlos y también eliminarlos. Tendrá una interfaz fácil de comprender y de manejar para que los trabajadores del hotel no tengan complicaciones al momento de utilizar el sistema. También dependiendo del estado, cantidad, y preferencia del cliente, se les asignará la habitación correspondiente a lo antes dicho. Todo eso se evaluará dependiendo del estado en el que se encuentre el hotel, los pisos del hotel, las habitaciones y el tipo de habitación.</w:t>
      </w:r>
    </w:p>
    <w:p w14:paraId="189CEAD6" w14:textId="77777777" w:rsidR="00D6269C" w:rsidRPr="00CE651F" w:rsidRDefault="00D6269C" w:rsidP="008C7C18">
      <w:pPr>
        <w:spacing w:line="360" w:lineRule="auto"/>
        <w:ind w:firstLine="709"/>
        <w:rPr>
          <w:rFonts w:ascii="Arial" w:hAnsi="Arial" w:cs="Arial"/>
        </w:rPr>
      </w:pPr>
    </w:p>
    <w:p w14:paraId="56E9DB13" w14:textId="77777777" w:rsidR="00D6269C" w:rsidRPr="00CE651F" w:rsidRDefault="00D6269C" w:rsidP="008C7C18">
      <w:pPr>
        <w:spacing w:line="360" w:lineRule="auto"/>
        <w:ind w:firstLine="709"/>
        <w:rPr>
          <w:rFonts w:ascii="Arial" w:hAnsi="Arial" w:cs="Arial"/>
        </w:rPr>
      </w:pPr>
      <w:r w:rsidRPr="00CE651F">
        <w:rPr>
          <w:rFonts w:ascii="Arial" w:hAnsi="Arial" w:cs="Arial"/>
        </w:rPr>
        <w:t>Utilizando las diversas herramientas que se nos facilitan como Visual Studio, Sublime Text, ResponsivelyAPP, MySQL, phpMyAdmin, etc. Se espera crear un sistema fácil de utilizar y comprender para los empleados, teniendo en cuenta, que nuestro proyecto consiste en un sistema que administre las reservaciones para habitaciones de un hotel, el sistema incluirá una página web, un formulario desde el cual se controlara la base de datos, tiene como objetivos facilitar el trabajo de los empleados, evitar errores y complicaciones al momento de ingresar registros y hacer reservaciones, también proporcionarle a los usuarios una experiencia cómoda y agradable, una forma de ahorrar tiempo al hacer sus reservaciones y facilitarles las descripciones de los diversos servicios del hotel.</w:t>
      </w:r>
    </w:p>
    <w:p w14:paraId="64863EBE" w14:textId="77777777" w:rsidR="00D6269C" w:rsidRPr="00CE651F" w:rsidRDefault="00D6269C" w:rsidP="008C7C18">
      <w:pPr>
        <w:spacing w:line="360" w:lineRule="auto"/>
        <w:ind w:firstLine="709"/>
        <w:rPr>
          <w:rFonts w:ascii="Arial" w:hAnsi="Arial" w:cs="Arial"/>
        </w:rPr>
      </w:pPr>
    </w:p>
    <w:p w14:paraId="5A031D49" w14:textId="0D21ECDF" w:rsidR="00D6269C" w:rsidRPr="00CE651F" w:rsidRDefault="00D6269C" w:rsidP="008C7C18">
      <w:pPr>
        <w:spacing w:line="360" w:lineRule="auto"/>
        <w:ind w:firstLine="709"/>
        <w:rPr>
          <w:rFonts w:ascii="Arial" w:hAnsi="Arial" w:cs="Arial"/>
        </w:rPr>
      </w:pPr>
      <w:r w:rsidRPr="00CE651F">
        <w:rPr>
          <w:rFonts w:ascii="Arial" w:hAnsi="Arial" w:cs="Arial"/>
        </w:rPr>
        <w:t>Así de esa forma los empleados tendrán menor peso al momento de realizar una reservación, ya que solo necesitarán saber los datos del cliente que se haya agregado y rellenar los campos según lo que el cliente haya solicitado.</w:t>
      </w:r>
    </w:p>
    <w:p w14:paraId="2FBC5E9E" w14:textId="35D1A4B7" w:rsidR="00D6269C" w:rsidRDefault="00D6269C" w:rsidP="0042416C"/>
    <w:p w14:paraId="46A8DCDE" w14:textId="572E0910" w:rsidR="008C7C18" w:rsidRDefault="008C7C18" w:rsidP="0042416C"/>
    <w:p w14:paraId="1C1E918B" w14:textId="1B532DBE" w:rsidR="008C7C18" w:rsidRDefault="008C7C18" w:rsidP="0042416C"/>
    <w:p w14:paraId="610E7F81" w14:textId="1468C6E2" w:rsidR="008C7C18" w:rsidRDefault="008C7C18" w:rsidP="0042416C"/>
    <w:p w14:paraId="12A27EAE" w14:textId="728D6E43" w:rsidR="008C7C18" w:rsidRDefault="008C7C18" w:rsidP="0042416C"/>
    <w:p w14:paraId="36CBE86B" w14:textId="77777777" w:rsidR="00922B63" w:rsidRDefault="00922B63" w:rsidP="0042416C"/>
    <w:p w14:paraId="7C92AD20" w14:textId="775D9217" w:rsidR="0042416C" w:rsidRDefault="0042416C" w:rsidP="0042416C">
      <w:pPr>
        <w:pStyle w:val="Ttulo2"/>
        <w:rPr>
          <w:rFonts w:ascii="Arial" w:hAnsi="Arial" w:cs="Arial"/>
          <w:color w:val="auto"/>
          <w:sz w:val="24"/>
          <w:szCs w:val="24"/>
        </w:rPr>
      </w:pPr>
      <w:bookmarkStart w:id="1" w:name="_Toc80014247"/>
      <w:r w:rsidRPr="0042416C">
        <w:rPr>
          <w:rFonts w:ascii="Arial" w:hAnsi="Arial" w:cs="Arial"/>
          <w:color w:val="auto"/>
          <w:sz w:val="24"/>
          <w:szCs w:val="24"/>
        </w:rPr>
        <w:t>¿A quiénes beneficia?</w:t>
      </w:r>
      <w:bookmarkEnd w:id="1"/>
    </w:p>
    <w:p w14:paraId="5BBA85D9" w14:textId="5092744F" w:rsidR="0042416C" w:rsidRDefault="0042416C" w:rsidP="0042416C"/>
    <w:p w14:paraId="1D84DC1C" w14:textId="77777777" w:rsidR="00D80E69" w:rsidRDefault="00D80E69" w:rsidP="0042416C"/>
    <w:p w14:paraId="10827782" w14:textId="77777777" w:rsidR="00D80E69" w:rsidRPr="00922B63" w:rsidRDefault="00D80E69" w:rsidP="00D80E69">
      <w:pPr>
        <w:spacing w:line="360" w:lineRule="auto"/>
        <w:ind w:firstLine="709"/>
        <w:rPr>
          <w:rFonts w:ascii="Arial" w:hAnsi="Arial" w:cs="Arial"/>
        </w:rPr>
      </w:pPr>
      <w:r w:rsidRPr="00922B63">
        <w:rPr>
          <w:rFonts w:ascii="Arial" w:hAnsi="Arial" w:cs="Arial"/>
        </w:rPr>
        <w:t xml:space="preserve">El proyecto </w:t>
      </w:r>
      <w:r>
        <w:rPr>
          <w:rFonts w:ascii="Arial" w:hAnsi="Arial" w:cs="Arial"/>
        </w:rPr>
        <w:t>ti</w:t>
      </w:r>
      <w:r w:rsidRPr="00922B63">
        <w:rPr>
          <w:rFonts w:ascii="Arial" w:hAnsi="Arial" w:cs="Arial"/>
        </w:rPr>
        <w:t>ene como fin dar a los usuarios o empresas un sistema eficiente según lo requieran, en general el sistema hará más factible el proceso que hace el hotel para reservar, ayudando en sí, al personal que trabaja en el hotel para que tengan más tiempo de realizar otras actividades asignadas y dejar administrada la reservación por solo una persona, que se encargara de verificar si se ha ingresado correctamente un registro.</w:t>
      </w:r>
    </w:p>
    <w:p w14:paraId="215D39E3" w14:textId="77777777" w:rsidR="00D80E69" w:rsidRDefault="00D80E69" w:rsidP="0042416C"/>
    <w:p w14:paraId="5B1A8DCB" w14:textId="422C2A2B" w:rsidR="000461D1" w:rsidRDefault="000461D1" w:rsidP="000461D1">
      <w:pPr>
        <w:spacing w:line="360" w:lineRule="auto"/>
        <w:ind w:firstLine="709"/>
        <w:rPr>
          <w:rFonts w:ascii="Arial" w:hAnsi="Arial" w:cs="Arial"/>
        </w:rPr>
      </w:pPr>
      <w:r>
        <w:rPr>
          <w:rFonts w:ascii="Arial" w:hAnsi="Arial" w:cs="Arial"/>
        </w:rPr>
        <w:t xml:space="preserve">El sistema beneficia a los empleados y gerencia del </w:t>
      </w:r>
      <w:r w:rsidR="00841FD4">
        <w:rPr>
          <w:rFonts w:ascii="Arial" w:hAnsi="Arial" w:cs="Arial"/>
        </w:rPr>
        <w:t xml:space="preserve">hotel, además de </w:t>
      </w:r>
      <w:r w:rsidR="002344AE">
        <w:rPr>
          <w:rFonts w:ascii="Arial" w:hAnsi="Arial" w:cs="Arial"/>
        </w:rPr>
        <w:t xml:space="preserve">que </w:t>
      </w:r>
      <w:r w:rsidR="00841FD4">
        <w:rPr>
          <w:rFonts w:ascii="Arial" w:hAnsi="Arial" w:cs="Arial"/>
        </w:rPr>
        <w:t xml:space="preserve">los clientes se ahorraran las molestias de que ocurran errores en las reservaciones y </w:t>
      </w:r>
      <w:r w:rsidR="002344AE">
        <w:rPr>
          <w:rFonts w:ascii="Arial" w:hAnsi="Arial" w:cs="Arial"/>
        </w:rPr>
        <w:t xml:space="preserve">que </w:t>
      </w:r>
      <w:r w:rsidR="00841FD4">
        <w:rPr>
          <w:rFonts w:ascii="Arial" w:hAnsi="Arial" w:cs="Arial"/>
        </w:rPr>
        <w:t>el servicio de reservación sea complicado y tedioso, a su vez, ayudamos a no sobrecargar de trabajo a las personas responsables de las reservaciones y el servicio al cliente</w:t>
      </w:r>
      <w:r w:rsidR="002344AE">
        <w:rPr>
          <w:rFonts w:ascii="Arial" w:hAnsi="Arial" w:cs="Arial"/>
        </w:rPr>
        <w:t xml:space="preserve"> </w:t>
      </w:r>
      <w:r w:rsidR="00D80E69">
        <w:rPr>
          <w:rFonts w:ascii="Arial" w:hAnsi="Arial" w:cs="Arial"/>
        </w:rPr>
        <w:t>.</w:t>
      </w:r>
    </w:p>
    <w:p w14:paraId="06462A68" w14:textId="4CD58929" w:rsidR="0042416C" w:rsidRDefault="0042416C" w:rsidP="0042416C"/>
    <w:p w14:paraId="36FBB845" w14:textId="71D908C1" w:rsidR="0042416C" w:rsidRDefault="0042416C" w:rsidP="0042416C"/>
    <w:p w14:paraId="2E31BE37" w14:textId="455AFF40" w:rsidR="0042416C" w:rsidRDefault="0042416C" w:rsidP="0042416C"/>
    <w:p w14:paraId="4EFF07BA" w14:textId="28D83D5E" w:rsidR="0042416C" w:rsidRDefault="0042416C" w:rsidP="0042416C"/>
    <w:p w14:paraId="0AB70DFA" w14:textId="2B9FE698" w:rsidR="0042416C" w:rsidRDefault="0042416C" w:rsidP="0042416C"/>
    <w:p w14:paraId="305E2698" w14:textId="7580D10B" w:rsidR="0042416C" w:rsidRDefault="0042416C" w:rsidP="0042416C"/>
    <w:p w14:paraId="69E09538" w14:textId="67C979DB" w:rsidR="00D80E69" w:rsidRDefault="00D80E69" w:rsidP="0042416C"/>
    <w:p w14:paraId="3754B1B5" w14:textId="7E126C6E" w:rsidR="00D80E69" w:rsidRDefault="00D80E69" w:rsidP="0042416C"/>
    <w:p w14:paraId="23D6A249" w14:textId="37189341" w:rsidR="00D80E69" w:rsidRDefault="00D80E69" w:rsidP="0042416C"/>
    <w:p w14:paraId="44D5F742" w14:textId="4A23C066" w:rsidR="00D80E69" w:rsidRDefault="00D80E69" w:rsidP="0042416C"/>
    <w:p w14:paraId="5898F3FA" w14:textId="31230061" w:rsidR="00D80E69" w:rsidRDefault="00D80E69" w:rsidP="0042416C"/>
    <w:p w14:paraId="26D25EA9" w14:textId="4C964F2D" w:rsidR="00D80E69" w:rsidRDefault="00D80E69" w:rsidP="0042416C"/>
    <w:p w14:paraId="3D685AFF" w14:textId="746A4E52" w:rsidR="00D80E69" w:rsidRDefault="00D80E69" w:rsidP="0042416C"/>
    <w:p w14:paraId="2D4B83D2" w14:textId="2A306937" w:rsidR="00D80E69" w:rsidRDefault="00D80E69" w:rsidP="0042416C"/>
    <w:p w14:paraId="1E411C87" w14:textId="77777777" w:rsidR="00D80E69" w:rsidRDefault="00D80E69" w:rsidP="0042416C"/>
    <w:p w14:paraId="68AE420B" w14:textId="4853F22F" w:rsidR="00963166" w:rsidRDefault="00963166" w:rsidP="0042416C">
      <w:pPr>
        <w:pStyle w:val="Ttulo1"/>
        <w:rPr>
          <w:rFonts w:ascii="Arial" w:hAnsi="Arial" w:cs="Arial"/>
          <w:color w:val="auto"/>
          <w:sz w:val="24"/>
          <w:szCs w:val="24"/>
        </w:rPr>
      </w:pPr>
      <w:bookmarkStart w:id="2" w:name="_Toc80014248"/>
    </w:p>
    <w:p w14:paraId="577EC911" w14:textId="77777777" w:rsidR="00963166" w:rsidRPr="00963166" w:rsidRDefault="00963166" w:rsidP="00963166"/>
    <w:p w14:paraId="19702069" w14:textId="00289F87" w:rsidR="0042416C" w:rsidRPr="0042416C" w:rsidRDefault="0042416C" w:rsidP="0042416C">
      <w:pPr>
        <w:pStyle w:val="Ttulo1"/>
        <w:rPr>
          <w:rFonts w:ascii="Arial" w:hAnsi="Arial" w:cs="Arial"/>
          <w:color w:val="auto"/>
          <w:sz w:val="24"/>
          <w:szCs w:val="24"/>
        </w:rPr>
      </w:pPr>
      <w:r w:rsidRPr="0042416C">
        <w:rPr>
          <w:rFonts w:ascii="Arial" w:hAnsi="Arial" w:cs="Arial"/>
          <w:color w:val="auto"/>
          <w:sz w:val="24"/>
          <w:szCs w:val="24"/>
        </w:rPr>
        <w:t>Lista de acciones que realizará el programa</w:t>
      </w:r>
      <w:bookmarkEnd w:id="2"/>
    </w:p>
    <w:p w14:paraId="508776CF" w14:textId="1B099861" w:rsidR="0042416C" w:rsidRDefault="0042416C" w:rsidP="0042416C"/>
    <w:p w14:paraId="5A278306" w14:textId="38DA6974" w:rsidR="0042416C" w:rsidRDefault="0042416C" w:rsidP="0042416C"/>
    <w:p w14:paraId="2E0C4CAD" w14:textId="05FEA9DC" w:rsidR="0042416C" w:rsidRDefault="002344AE" w:rsidP="002344AE">
      <w:pPr>
        <w:pStyle w:val="Prrafodelista"/>
        <w:numPr>
          <w:ilvl w:val="0"/>
          <w:numId w:val="2"/>
        </w:numPr>
      </w:pPr>
      <w:r>
        <w:t xml:space="preserve">Ingresar datos </w:t>
      </w:r>
      <w:r w:rsidR="00614E9E">
        <w:t xml:space="preserve">: se podrán ingresar datos conforme lo que se necesite , sean datos de las habitaciones y reservaciones, clientes o empleados </w:t>
      </w:r>
    </w:p>
    <w:p w14:paraId="7632CED5" w14:textId="77777777" w:rsidR="00614E9E" w:rsidRDefault="00614E9E" w:rsidP="00614E9E">
      <w:pPr>
        <w:pStyle w:val="Prrafodelista"/>
      </w:pPr>
    </w:p>
    <w:p w14:paraId="5248353A" w14:textId="5B17A13C" w:rsidR="00BF6DB2" w:rsidRDefault="002344AE" w:rsidP="00BF6DB2">
      <w:pPr>
        <w:pStyle w:val="Prrafodelista"/>
        <w:numPr>
          <w:ilvl w:val="0"/>
          <w:numId w:val="2"/>
        </w:numPr>
      </w:pPr>
      <w:r>
        <w:t>Eliminar datos</w:t>
      </w:r>
      <w:r w:rsidR="005553BB">
        <w:t xml:space="preserve">: Se pueden borrar registros en caso de que se necesite eliminar un pedido, un empleado </w:t>
      </w:r>
      <w:r w:rsidR="00BF6DB2">
        <w:t>o cualquier dato de la base de datos</w:t>
      </w:r>
    </w:p>
    <w:p w14:paraId="457A2D9F" w14:textId="77777777" w:rsidR="00BF6DB2" w:rsidRDefault="00BF6DB2" w:rsidP="00BF6DB2">
      <w:pPr>
        <w:pStyle w:val="Prrafodelista"/>
      </w:pPr>
    </w:p>
    <w:p w14:paraId="34914E6B" w14:textId="77777777" w:rsidR="00BF6DB2" w:rsidRDefault="00BF6DB2" w:rsidP="00BF6DB2">
      <w:pPr>
        <w:pStyle w:val="Prrafodelista"/>
      </w:pPr>
    </w:p>
    <w:p w14:paraId="7379FCAD" w14:textId="3B4208A0" w:rsidR="002344AE" w:rsidRDefault="002344AE" w:rsidP="002344AE">
      <w:pPr>
        <w:pStyle w:val="Prrafodelista"/>
        <w:numPr>
          <w:ilvl w:val="0"/>
          <w:numId w:val="2"/>
        </w:numPr>
      </w:pPr>
      <w:r>
        <w:t>Actualizar datos</w:t>
      </w:r>
      <w:r w:rsidR="00AE6422">
        <w:t xml:space="preserve"> </w:t>
      </w:r>
      <w:r w:rsidR="00BF6DB2">
        <w:t>: De ser necesario, se pueden corregir los datos</w:t>
      </w:r>
      <w:r w:rsidR="000462ED">
        <w:t xml:space="preserve"> al</w:t>
      </w:r>
      <w:r w:rsidR="0039691A">
        <w:t xml:space="preserve"> seleccionar y cambiar los campos </w:t>
      </w:r>
      <w:r w:rsidR="00074AC6">
        <w:t>, luego se presiona el botón de actualizar y se aplica el cambio</w:t>
      </w:r>
    </w:p>
    <w:p w14:paraId="6F51B717" w14:textId="77777777" w:rsidR="00074AC6" w:rsidRDefault="00074AC6" w:rsidP="00074AC6">
      <w:pPr>
        <w:pStyle w:val="Prrafodelista"/>
      </w:pPr>
    </w:p>
    <w:p w14:paraId="45602D14" w14:textId="673967E3" w:rsidR="00D24567" w:rsidRDefault="00A81B37" w:rsidP="00FA479E">
      <w:pPr>
        <w:pStyle w:val="Prrafodelista"/>
        <w:numPr>
          <w:ilvl w:val="0"/>
          <w:numId w:val="2"/>
        </w:numPr>
      </w:pPr>
      <w:r>
        <w:t>Leer datos</w:t>
      </w:r>
      <w:r w:rsidR="00AE6422">
        <w:t xml:space="preserve"> </w:t>
      </w:r>
      <w:r w:rsidR="00074AC6">
        <w:t xml:space="preserve">: Los datos aparecerán dentro de un DataGridView en </w:t>
      </w:r>
      <w:r w:rsidR="00D24567">
        <w:t>los formularios</w:t>
      </w:r>
      <w:r w:rsidR="00074AC6">
        <w:t xml:space="preserve"> del sistema</w:t>
      </w:r>
    </w:p>
    <w:p w14:paraId="20534FC0" w14:textId="77777777" w:rsidR="00FA479E" w:rsidRDefault="00FA479E" w:rsidP="00FA479E"/>
    <w:p w14:paraId="59B7C819" w14:textId="1A7FCB93" w:rsidR="00A81B37" w:rsidRDefault="00A81B37" w:rsidP="002344AE">
      <w:pPr>
        <w:pStyle w:val="Prrafodelista"/>
        <w:numPr>
          <w:ilvl w:val="0"/>
          <w:numId w:val="2"/>
        </w:numPr>
      </w:pPr>
      <w:r>
        <w:t>Verificar datos del usuario</w:t>
      </w:r>
      <w:r w:rsidR="00FA479E">
        <w:t xml:space="preserve">: Se verifica si la contraseña y el usuario son correctos según la información ingresada en la base de datos , para poder acceder con diferentes rangos de usuarios según lo establezca </w:t>
      </w:r>
      <w:r w:rsidR="00A934AC">
        <w:t xml:space="preserve">la gerencia </w:t>
      </w:r>
    </w:p>
    <w:p w14:paraId="0136F60A" w14:textId="77777777" w:rsidR="00074AC6" w:rsidRDefault="00074AC6" w:rsidP="00074AC6">
      <w:pPr>
        <w:pStyle w:val="Prrafodelista"/>
      </w:pPr>
    </w:p>
    <w:p w14:paraId="297E68FD" w14:textId="7C7936C3" w:rsidR="00AE6422" w:rsidRDefault="00AE6422" w:rsidP="002344AE">
      <w:pPr>
        <w:pStyle w:val="Prrafodelista"/>
        <w:numPr>
          <w:ilvl w:val="0"/>
          <w:numId w:val="2"/>
        </w:numPr>
      </w:pPr>
      <w:r>
        <w:t xml:space="preserve">Crear reservaciones </w:t>
      </w:r>
      <w:r w:rsidR="00A934AC">
        <w:t xml:space="preserve">: En el formulario de </w:t>
      </w:r>
      <w:r w:rsidR="00E22DF2">
        <w:t xml:space="preserve">reservaciones, se ingresan los datos para la estadía del cliente según lo haya solicitado y se genera la reservación por medio </w:t>
      </w:r>
      <w:r w:rsidR="000007C3">
        <w:t>de este</w:t>
      </w:r>
      <w:r w:rsidR="00E22DF2">
        <w:t>.</w:t>
      </w:r>
    </w:p>
    <w:p w14:paraId="365B3560" w14:textId="11948521" w:rsidR="00A81B37" w:rsidRDefault="00A81B37" w:rsidP="00670A77">
      <w:pPr>
        <w:pStyle w:val="Prrafodelista"/>
      </w:pPr>
    </w:p>
    <w:p w14:paraId="26E0E895" w14:textId="1D47518E" w:rsidR="0042416C" w:rsidRDefault="0042416C" w:rsidP="0042416C"/>
    <w:p w14:paraId="54107B9E" w14:textId="17633DBC" w:rsidR="0042416C" w:rsidRDefault="0042416C" w:rsidP="0042416C"/>
    <w:p w14:paraId="554406E6" w14:textId="2DC988D6" w:rsidR="0042416C" w:rsidRDefault="0042416C" w:rsidP="0042416C"/>
    <w:p w14:paraId="27934712" w14:textId="581A4266" w:rsidR="0042416C" w:rsidRDefault="0042416C" w:rsidP="0042416C"/>
    <w:p w14:paraId="02721A20" w14:textId="6E60F3A5" w:rsidR="0042416C" w:rsidRDefault="0042416C" w:rsidP="0042416C"/>
    <w:p w14:paraId="186FFFBA" w14:textId="1BB233A7" w:rsidR="0042416C" w:rsidRDefault="0042416C" w:rsidP="0042416C"/>
    <w:p w14:paraId="1E74402C" w14:textId="6CCE9BCB" w:rsidR="0042416C" w:rsidRDefault="0042416C" w:rsidP="0042416C"/>
    <w:p w14:paraId="71EB9591" w14:textId="77777777" w:rsidR="00670A77" w:rsidRDefault="00670A77" w:rsidP="0042416C"/>
    <w:tbl>
      <w:tblPr>
        <w:tblStyle w:val="Tablaconcuadrcula"/>
        <w:tblpPr w:leftFromText="141" w:rightFromText="141" w:vertAnchor="page" w:horzAnchor="margin" w:tblpXSpec="right" w:tblpY="1981"/>
        <w:tblW w:w="9724" w:type="dxa"/>
        <w:tblInd w:w="0" w:type="dxa"/>
        <w:tblLook w:val="04A0" w:firstRow="1" w:lastRow="0" w:firstColumn="1" w:lastColumn="0" w:noHBand="0" w:noVBand="1"/>
      </w:tblPr>
      <w:tblGrid>
        <w:gridCol w:w="3328"/>
        <w:gridCol w:w="3065"/>
        <w:gridCol w:w="3331"/>
      </w:tblGrid>
      <w:tr w:rsidR="00637F20" w:rsidRPr="00670A77" w14:paraId="7BB4194A" w14:textId="77777777" w:rsidTr="00637F20">
        <w:trPr>
          <w:trHeight w:val="256"/>
        </w:trPr>
        <w:tc>
          <w:tcPr>
            <w:tcW w:w="3328" w:type="dxa"/>
            <w:tcBorders>
              <w:top w:val="single" w:sz="4" w:space="0" w:color="auto"/>
              <w:left w:val="single" w:sz="4" w:space="0" w:color="auto"/>
              <w:bottom w:val="single" w:sz="4" w:space="0" w:color="auto"/>
              <w:right w:val="single" w:sz="4" w:space="0" w:color="auto"/>
            </w:tcBorders>
          </w:tcPr>
          <w:p w14:paraId="191BA3E6" w14:textId="77777777" w:rsidR="00637F20" w:rsidRPr="00670A77" w:rsidRDefault="00637F20" w:rsidP="00637F20">
            <w:pPr>
              <w:jc w:val="center"/>
              <w:rPr>
                <w:rFonts w:ascii="Arial" w:hAnsi="Arial" w:cs="Arial"/>
              </w:rPr>
            </w:pPr>
          </w:p>
        </w:tc>
        <w:tc>
          <w:tcPr>
            <w:tcW w:w="3065" w:type="dxa"/>
            <w:tcBorders>
              <w:top w:val="single" w:sz="4" w:space="0" w:color="auto"/>
              <w:left w:val="single" w:sz="4" w:space="0" w:color="auto"/>
              <w:bottom w:val="single" w:sz="4" w:space="0" w:color="auto"/>
              <w:right w:val="single" w:sz="4" w:space="0" w:color="auto"/>
            </w:tcBorders>
            <w:hideMark/>
          </w:tcPr>
          <w:p w14:paraId="546B7A9B" w14:textId="77777777" w:rsidR="00637F20" w:rsidRPr="00670A77" w:rsidRDefault="00637F20" w:rsidP="00637F20">
            <w:pPr>
              <w:jc w:val="center"/>
              <w:rPr>
                <w:rFonts w:ascii="Arial" w:hAnsi="Arial" w:cs="Arial"/>
              </w:rPr>
            </w:pPr>
            <w:r w:rsidRPr="00670A77">
              <w:rPr>
                <w:rFonts w:ascii="Arial" w:hAnsi="Arial" w:cs="Arial"/>
              </w:rPr>
              <w:t>MD5</w:t>
            </w:r>
          </w:p>
        </w:tc>
        <w:tc>
          <w:tcPr>
            <w:tcW w:w="3331" w:type="dxa"/>
            <w:tcBorders>
              <w:top w:val="single" w:sz="4" w:space="0" w:color="auto"/>
              <w:left w:val="single" w:sz="4" w:space="0" w:color="auto"/>
              <w:bottom w:val="single" w:sz="4" w:space="0" w:color="auto"/>
              <w:right w:val="single" w:sz="4" w:space="0" w:color="auto"/>
            </w:tcBorders>
            <w:hideMark/>
          </w:tcPr>
          <w:p w14:paraId="3A4B7429" w14:textId="77777777" w:rsidR="00637F20" w:rsidRPr="00670A77" w:rsidRDefault="00637F20" w:rsidP="00637F20">
            <w:pPr>
              <w:jc w:val="center"/>
              <w:rPr>
                <w:rFonts w:ascii="Arial" w:hAnsi="Arial" w:cs="Arial"/>
              </w:rPr>
            </w:pPr>
            <w:r w:rsidRPr="00670A77">
              <w:rPr>
                <w:rFonts w:ascii="Arial" w:hAnsi="Arial" w:cs="Arial"/>
              </w:rPr>
              <w:t>SHA1</w:t>
            </w:r>
          </w:p>
        </w:tc>
      </w:tr>
      <w:tr w:rsidR="00637F20" w:rsidRPr="00670A77" w14:paraId="64189924" w14:textId="77777777" w:rsidTr="00637F20">
        <w:trPr>
          <w:trHeight w:val="5449"/>
        </w:trPr>
        <w:tc>
          <w:tcPr>
            <w:tcW w:w="3328" w:type="dxa"/>
            <w:tcBorders>
              <w:top w:val="single" w:sz="4" w:space="0" w:color="auto"/>
              <w:left w:val="single" w:sz="4" w:space="0" w:color="auto"/>
              <w:bottom w:val="single" w:sz="4" w:space="0" w:color="auto"/>
              <w:right w:val="single" w:sz="4" w:space="0" w:color="auto"/>
            </w:tcBorders>
            <w:hideMark/>
          </w:tcPr>
          <w:p w14:paraId="473B2843" w14:textId="77777777" w:rsidR="00637F20" w:rsidRPr="00670A77" w:rsidRDefault="00637F20" w:rsidP="00637F20">
            <w:pPr>
              <w:jc w:val="center"/>
              <w:rPr>
                <w:rFonts w:ascii="Arial" w:hAnsi="Arial" w:cs="Arial"/>
              </w:rPr>
            </w:pPr>
            <w:r w:rsidRPr="00670A77">
              <w:rPr>
                <w:rFonts w:ascii="Arial" w:hAnsi="Arial" w:cs="Arial"/>
              </w:rPr>
              <w:t>Definición</w:t>
            </w:r>
          </w:p>
        </w:tc>
        <w:tc>
          <w:tcPr>
            <w:tcW w:w="3065" w:type="dxa"/>
            <w:tcBorders>
              <w:top w:val="single" w:sz="4" w:space="0" w:color="auto"/>
              <w:left w:val="single" w:sz="4" w:space="0" w:color="auto"/>
              <w:bottom w:val="single" w:sz="4" w:space="0" w:color="auto"/>
              <w:right w:val="single" w:sz="4" w:space="0" w:color="auto"/>
            </w:tcBorders>
          </w:tcPr>
          <w:p w14:paraId="43848042" w14:textId="77777777" w:rsidR="00637F20" w:rsidRPr="00670A77" w:rsidRDefault="00637F20" w:rsidP="00637F20">
            <w:pPr>
              <w:pStyle w:val="NormalWeb"/>
              <w:shd w:val="clear" w:color="auto" w:fill="FFFFFF"/>
              <w:spacing w:before="120" w:beforeAutospacing="0" w:after="120" w:afterAutospacing="0"/>
              <w:rPr>
                <w:rFonts w:ascii="Arial" w:hAnsi="Arial" w:cs="Arial"/>
                <w:sz w:val="22"/>
                <w:szCs w:val="22"/>
              </w:rPr>
            </w:pPr>
            <w:r w:rsidRPr="00670A77">
              <w:rPr>
                <w:rFonts w:ascii="Arial" w:hAnsi="Arial" w:cs="Arial"/>
                <w:b/>
                <w:bCs/>
                <w:sz w:val="22"/>
                <w:szCs w:val="22"/>
              </w:rPr>
              <w:t>MD5</w:t>
            </w:r>
            <w:r w:rsidRPr="00670A77">
              <w:rPr>
                <w:rFonts w:ascii="Arial" w:hAnsi="Arial" w:cs="Arial"/>
                <w:sz w:val="22"/>
                <w:szCs w:val="22"/>
              </w:rPr>
              <w:t> es uno de los algoritmos de reducción criptográficos diseñados por el profesor Ronald Rivest del MIT. Fue desarrollado en 1991 como reemplazo del algoritmo MD4 después de que Hans Dobbertin descubriese su debilidad.</w:t>
            </w:r>
          </w:p>
          <w:p w14:paraId="4D394FB9" w14:textId="77777777" w:rsidR="00637F20" w:rsidRPr="00670A77" w:rsidRDefault="00637F20" w:rsidP="00637F20">
            <w:pPr>
              <w:pStyle w:val="NormalWeb"/>
              <w:shd w:val="clear" w:color="auto" w:fill="FFFFFF"/>
              <w:spacing w:before="120" w:beforeAutospacing="0" w:after="120" w:afterAutospacing="0"/>
              <w:rPr>
                <w:rFonts w:ascii="Arial" w:hAnsi="Arial" w:cs="Arial"/>
                <w:sz w:val="22"/>
                <w:szCs w:val="22"/>
              </w:rPr>
            </w:pPr>
            <w:r w:rsidRPr="00670A77">
              <w:rPr>
                <w:rFonts w:ascii="Arial" w:hAnsi="Arial" w:cs="Arial"/>
                <w:sz w:val="22"/>
                <w:szCs w:val="22"/>
              </w:rPr>
              <w:t>A pesar de su amplia difusión actual, la sucesión de problemas de seguridad detectados desde que, en 1996, Hans Dobbertin anunciase una colisión de </w:t>
            </w:r>
            <w:r w:rsidRPr="00670A77">
              <w:rPr>
                <w:rFonts w:ascii="Arial" w:hAnsi="Arial" w:cs="Arial"/>
                <w:i/>
                <w:iCs/>
                <w:sz w:val="22"/>
                <w:szCs w:val="22"/>
              </w:rPr>
              <w:t>hash</w:t>
            </w:r>
            <w:r w:rsidRPr="00670A77">
              <w:rPr>
                <w:rFonts w:ascii="Arial" w:hAnsi="Arial" w:cs="Arial"/>
                <w:sz w:val="22"/>
                <w:szCs w:val="22"/>
              </w:rPr>
              <w:t>, plantea una serie de dudas acerca de su uso futuro.</w:t>
            </w:r>
          </w:p>
          <w:p w14:paraId="2AB44DB1" w14:textId="77777777" w:rsidR="00637F20" w:rsidRPr="00670A77" w:rsidRDefault="00637F20" w:rsidP="00637F20">
            <w:pPr>
              <w:jc w:val="center"/>
              <w:rPr>
                <w:rFonts w:ascii="Arial" w:hAnsi="Arial" w:cs="Arial"/>
              </w:rPr>
            </w:pPr>
          </w:p>
        </w:tc>
        <w:tc>
          <w:tcPr>
            <w:tcW w:w="3331" w:type="dxa"/>
            <w:tcBorders>
              <w:top w:val="single" w:sz="4" w:space="0" w:color="auto"/>
              <w:left w:val="single" w:sz="4" w:space="0" w:color="auto"/>
              <w:bottom w:val="single" w:sz="4" w:space="0" w:color="auto"/>
              <w:right w:val="single" w:sz="4" w:space="0" w:color="auto"/>
            </w:tcBorders>
            <w:hideMark/>
          </w:tcPr>
          <w:p w14:paraId="62153ED7" w14:textId="77777777" w:rsidR="00637F20" w:rsidRPr="00670A77" w:rsidRDefault="00637F20" w:rsidP="00637F20">
            <w:pPr>
              <w:jc w:val="center"/>
              <w:rPr>
                <w:rFonts w:ascii="Arial" w:hAnsi="Arial" w:cs="Arial"/>
              </w:rPr>
            </w:pPr>
            <w:r w:rsidRPr="00670A77">
              <w:rPr>
                <w:rFonts w:ascii="Arial" w:hAnsi="Arial" w:cs="Arial"/>
                <w:color w:val="202122"/>
                <w:shd w:val="clear" w:color="auto" w:fill="FFFFFF"/>
              </w:rPr>
              <w:t>Una función hash de 160 bits que se parece al algoritmo </w:t>
            </w:r>
            <w:r w:rsidRPr="00670A77">
              <w:rPr>
                <w:rFonts w:ascii="Arial" w:hAnsi="Arial" w:cs="Arial"/>
                <w:shd w:val="clear" w:color="auto" w:fill="FFFFFF"/>
              </w:rPr>
              <w:t>MD5</w:t>
            </w:r>
            <w:r w:rsidRPr="00670A77">
              <w:rPr>
                <w:rFonts w:ascii="Arial" w:hAnsi="Arial" w:cs="Arial"/>
                <w:color w:val="202122"/>
                <w:shd w:val="clear" w:color="auto" w:fill="FFFFFF"/>
              </w:rPr>
              <w:t> anterior. Esto fue diseñado por la Agencia de Seguridad Nacional (</w:t>
            </w:r>
            <w:r w:rsidRPr="00670A77">
              <w:rPr>
                <w:rFonts w:ascii="Arial" w:hAnsi="Arial" w:cs="Arial"/>
                <w:shd w:val="clear" w:color="auto" w:fill="FFFFFF"/>
              </w:rPr>
              <w:t>NSA</w:t>
            </w:r>
            <w:r w:rsidRPr="00670A77">
              <w:rPr>
                <w:rFonts w:ascii="Arial" w:hAnsi="Arial" w:cs="Arial"/>
                <w:color w:val="202122"/>
                <w:shd w:val="clear" w:color="auto" w:fill="FFFFFF"/>
              </w:rPr>
              <w:t>) para ser parte de </w:t>
            </w:r>
            <w:r w:rsidRPr="00670A77">
              <w:rPr>
                <w:rFonts w:ascii="Arial" w:hAnsi="Arial" w:cs="Arial"/>
                <w:shd w:val="clear" w:color="auto" w:fill="FFFFFF"/>
              </w:rPr>
              <w:t>Digital Signature Algorithm.</w:t>
            </w:r>
          </w:p>
        </w:tc>
      </w:tr>
      <w:tr w:rsidR="00637F20" w:rsidRPr="00670A77" w14:paraId="67B48159" w14:textId="77777777" w:rsidTr="00637F20">
        <w:trPr>
          <w:trHeight w:val="2898"/>
        </w:trPr>
        <w:tc>
          <w:tcPr>
            <w:tcW w:w="3328" w:type="dxa"/>
            <w:tcBorders>
              <w:top w:val="single" w:sz="4" w:space="0" w:color="auto"/>
              <w:left w:val="single" w:sz="4" w:space="0" w:color="auto"/>
              <w:bottom w:val="single" w:sz="4" w:space="0" w:color="auto"/>
              <w:right w:val="single" w:sz="4" w:space="0" w:color="auto"/>
            </w:tcBorders>
            <w:hideMark/>
          </w:tcPr>
          <w:p w14:paraId="1EB7EE85" w14:textId="77777777" w:rsidR="00637F20" w:rsidRPr="00670A77" w:rsidRDefault="00637F20" w:rsidP="00637F20">
            <w:pPr>
              <w:jc w:val="center"/>
              <w:rPr>
                <w:rFonts w:ascii="Arial" w:hAnsi="Arial" w:cs="Arial"/>
              </w:rPr>
            </w:pPr>
            <w:r w:rsidRPr="00670A77">
              <w:rPr>
                <w:rFonts w:ascii="Arial" w:hAnsi="Arial" w:cs="Arial"/>
              </w:rPr>
              <w:t>Codificación</w:t>
            </w:r>
          </w:p>
        </w:tc>
        <w:tc>
          <w:tcPr>
            <w:tcW w:w="3065" w:type="dxa"/>
            <w:tcBorders>
              <w:top w:val="single" w:sz="4" w:space="0" w:color="auto"/>
              <w:left w:val="single" w:sz="4" w:space="0" w:color="auto"/>
              <w:bottom w:val="single" w:sz="4" w:space="0" w:color="auto"/>
              <w:right w:val="single" w:sz="4" w:space="0" w:color="auto"/>
            </w:tcBorders>
            <w:hideMark/>
          </w:tcPr>
          <w:p w14:paraId="11462223" w14:textId="77777777" w:rsidR="00637F20" w:rsidRPr="00670A77" w:rsidRDefault="00637F20" w:rsidP="00637F20">
            <w:pPr>
              <w:jc w:val="center"/>
              <w:rPr>
                <w:rFonts w:ascii="Arial" w:hAnsi="Arial" w:cs="Arial"/>
              </w:rPr>
            </w:pPr>
            <w:r w:rsidRPr="00670A77">
              <w:rPr>
                <w:rFonts w:ascii="Arial" w:hAnsi="Arial" w:cs="Arial"/>
                <w:shd w:val="clear" w:color="auto" w:fill="FFFFFF"/>
              </w:rPr>
              <w:t>La codificación del MD5 de 128 bits es representada típicamente como un número de 32 símbolos hexadecimales.</w:t>
            </w:r>
          </w:p>
        </w:tc>
        <w:tc>
          <w:tcPr>
            <w:tcW w:w="3331" w:type="dxa"/>
            <w:tcBorders>
              <w:top w:val="single" w:sz="4" w:space="0" w:color="auto"/>
              <w:left w:val="single" w:sz="4" w:space="0" w:color="auto"/>
              <w:bottom w:val="single" w:sz="4" w:space="0" w:color="auto"/>
              <w:right w:val="single" w:sz="4" w:space="0" w:color="auto"/>
            </w:tcBorders>
          </w:tcPr>
          <w:p w14:paraId="4A984692" w14:textId="77777777" w:rsidR="00637F20" w:rsidRPr="00670A77" w:rsidRDefault="00637F20" w:rsidP="00637F20">
            <w:pPr>
              <w:pStyle w:val="NormalWeb"/>
              <w:shd w:val="clear" w:color="auto" w:fill="FFFFFF"/>
              <w:spacing w:before="120" w:beforeAutospacing="0" w:after="120" w:afterAutospacing="0"/>
              <w:rPr>
                <w:rFonts w:ascii="Arial" w:hAnsi="Arial" w:cs="Arial"/>
                <w:color w:val="202122"/>
                <w:sz w:val="22"/>
                <w:szCs w:val="22"/>
              </w:rPr>
            </w:pPr>
            <w:r w:rsidRPr="00670A77">
              <w:rPr>
                <w:rFonts w:ascii="Arial" w:hAnsi="Arial" w:cs="Arial"/>
                <w:color w:val="202122"/>
                <w:sz w:val="22"/>
                <w:szCs w:val="22"/>
              </w:rPr>
              <w:t>SHA-1 producen una salida resumen de 160 bits (20 bytes) de un mensaje que puede tener un tamaño máximo de 2</w:t>
            </w:r>
            <w:r w:rsidRPr="00670A77">
              <w:rPr>
                <w:rFonts w:ascii="Arial" w:hAnsi="Arial" w:cs="Arial"/>
                <w:color w:val="202122"/>
                <w:sz w:val="22"/>
                <w:szCs w:val="22"/>
                <w:vertAlign w:val="superscript"/>
              </w:rPr>
              <w:t>64</w:t>
            </w:r>
            <w:r w:rsidRPr="00670A77">
              <w:rPr>
                <w:rFonts w:ascii="Arial" w:hAnsi="Arial" w:cs="Arial"/>
                <w:color w:val="202122"/>
                <w:sz w:val="22"/>
                <w:szCs w:val="22"/>
              </w:rPr>
              <w:t> bits, y se basa en principios similares a los</w:t>
            </w:r>
          </w:p>
          <w:p w14:paraId="4ED82F2C" w14:textId="77777777" w:rsidR="00637F20" w:rsidRPr="00670A77" w:rsidRDefault="00637F20" w:rsidP="00637F20">
            <w:pPr>
              <w:pStyle w:val="NormalWeb"/>
              <w:shd w:val="clear" w:color="auto" w:fill="FFFFFF"/>
              <w:spacing w:before="120" w:beforeAutospacing="0" w:after="120" w:afterAutospacing="0"/>
              <w:rPr>
                <w:rFonts w:ascii="Arial" w:hAnsi="Arial" w:cs="Arial"/>
                <w:color w:val="202122"/>
                <w:sz w:val="22"/>
                <w:szCs w:val="22"/>
              </w:rPr>
            </w:pPr>
            <w:r w:rsidRPr="00670A77">
              <w:rPr>
                <w:rFonts w:ascii="Arial" w:hAnsi="Arial" w:cs="Arial"/>
                <w:color w:val="202122"/>
                <w:sz w:val="22"/>
                <w:szCs w:val="22"/>
              </w:rPr>
              <w:t>usados por el profesor Ronald L. Rivest del MIT en el diseño de los algoritmos de resumen de mensaje MD4 y MD5.</w:t>
            </w:r>
          </w:p>
          <w:p w14:paraId="5696868C" w14:textId="77777777" w:rsidR="00637F20" w:rsidRPr="00670A77" w:rsidRDefault="00637F20" w:rsidP="00637F20">
            <w:pPr>
              <w:jc w:val="center"/>
              <w:rPr>
                <w:rFonts w:ascii="Arial" w:hAnsi="Arial" w:cs="Arial"/>
              </w:rPr>
            </w:pPr>
          </w:p>
        </w:tc>
      </w:tr>
      <w:tr w:rsidR="00637F20" w:rsidRPr="00670A77" w14:paraId="6BD9E331" w14:textId="77777777" w:rsidTr="00637F20">
        <w:trPr>
          <w:trHeight w:val="3049"/>
        </w:trPr>
        <w:tc>
          <w:tcPr>
            <w:tcW w:w="3328" w:type="dxa"/>
            <w:tcBorders>
              <w:top w:val="single" w:sz="4" w:space="0" w:color="auto"/>
              <w:left w:val="single" w:sz="4" w:space="0" w:color="auto"/>
              <w:bottom w:val="single" w:sz="4" w:space="0" w:color="auto"/>
              <w:right w:val="single" w:sz="4" w:space="0" w:color="auto"/>
            </w:tcBorders>
            <w:hideMark/>
          </w:tcPr>
          <w:p w14:paraId="12D32108" w14:textId="77777777" w:rsidR="00637F20" w:rsidRPr="00670A77" w:rsidRDefault="00637F20" w:rsidP="00637F20">
            <w:pPr>
              <w:jc w:val="center"/>
              <w:rPr>
                <w:rFonts w:ascii="Arial" w:hAnsi="Arial" w:cs="Arial"/>
              </w:rPr>
            </w:pPr>
            <w:r w:rsidRPr="00670A77">
              <w:rPr>
                <w:rFonts w:ascii="Arial" w:hAnsi="Arial" w:cs="Arial"/>
              </w:rPr>
              <w:t>Seguridad</w:t>
            </w:r>
          </w:p>
        </w:tc>
        <w:tc>
          <w:tcPr>
            <w:tcW w:w="3065" w:type="dxa"/>
            <w:tcBorders>
              <w:top w:val="single" w:sz="4" w:space="0" w:color="auto"/>
              <w:left w:val="single" w:sz="4" w:space="0" w:color="auto"/>
              <w:bottom w:val="single" w:sz="4" w:space="0" w:color="auto"/>
              <w:right w:val="single" w:sz="4" w:space="0" w:color="auto"/>
            </w:tcBorders>
            <w:hideMark/>
          </w:tcPr>
          <w:p w14:paraId="48A6E062" w14:textId="77777777" w:rsidR="00637F20" w:rsidRPr="00670A77" w:rsidRDefault="00637F20" w:rsidP="00637F20">
            <w:pPr>
              <w:jc w:val="center"/>
              <w:rPr>
                <w:rFonts w:ascii="Arial" w:hAnsi="Arial" w:cs="Arial"/>
              </w:rPr>
            </w:pPr>
            <w:r w:rsidRPr="00670A77">
              <w:rPr>
                <w:rFonts w:ascii="Arial" w:hAnsi="Arial" w:cs="Arial"/>
                <w:shd w:val="clear" w:color="auto" w:fill="FFFFFF"/>
              </w:rPr>
              <w:t>A pesar de haber sido considerado criptográficamente seguro en un principio, ciertas investigaciones han revelado vulnerabilidades que hacen cuestionable el uso futuro del MD5. En agosto de 2004, Xiaoyun Wang, Dengguo Feng, Xuejia Lai y Hongbo Yu anunciaron el descubrimiento de colisiones de hash para MD5.</w:t>
            </w:r>
          </w:p>
        </w:tc>
        <w:tc>
          <w:tcPr>
            <w:tcW w:w="3331" w:type="dxa"/>
            <w:tcBorders>
              <w:top w:val="single" w:sz="4" w:space="0" w:color="auto"/>
              <w:left w:val="single" w:sz="4" w:space="0" w:color="auto"/>
              <w:bottom w:val="single" w:sz="4" w:space="0" w:color="auto"/>
              <w:right w:val="single" w:sz="4" w:space="0" w:color="auto"/>
            </w:tcBorders>
            <w:hideMark/>
          </w:tcPr>
          <w:p w14:paraId="44FAFD72" w14:textId="77777777" w:rsidR="00637F20" w:rsidRPr="00670A77" w:rsidRDefault="00637F20" w:rsidP="00637F20">
            <w:pPr>
              <w:jc w:val="center"/>
              <w:rPr>
                <w:rFonts w:ascii="Arial" w:hAnsi="Arial" w:cs="Arial"/>
              </w:rPr>
            </w:pPr>
            <w:r w:rsidRPr="00670A77">
              <w:rPr>
                <w:rFonts w:ascii="Arial" w:hAnsi="Arial" w:cs="Arial"/>
                <w:color w:val="202122"/>
                <w:shd w:val="clear" w:color="auto" w:fill="FFFFFF"/>
              </w:rPr>
              <w:t>Se descubrieron debilidades criptográficas en SHA-1, y el estándar ya no fue aprobado para la mayoría de los usos criptográficos después de 2010.</w:t>
            </w:r>
          </w:p>
        </w:tc>
      </w:tr>
    </w:tbl>
    <w:p w14:paraId="36D69006" w14:textId="6E8A3356" w:rsidR="00670A77" w:rsidRDefault="00670A77" w:rsidP="0042416C">
      <w:r>
        <w:t>Métodos de encriptación</w:t>
      </w:r>
    </w:p>
    <w:p w14:paraId="303AD382" w14:textId="69833FBB" w:rsidR="0042416C" w:rsidRPr="00670A77" w:rsidRDefault="0042416C" w:rsidP="0042416C">
      <w:pPr>
        <w:pStyle w:val="Ttulo1"/>
        <w:rPr>
          <w:rFonts w:ascii="Arial" w:hAnsi="Arial" w:cs="Arial"/>
          <w:color w:val="auto"/>
          <w:sz w:val="22"/>
          <w:szCs w:val="22"/>
        </w:rPr>
      </w:pPr>
    </w:p>
    <w:p w14:paraId="3DCB2D74" w14:textId="369BA192" w:rsidR="0042416C" w:rsidRDefault="0042416C" w:rsidP="0042416C"/>
    <w:p w14:paraId="213FEA15" w14:textId="7D7342E7" w:rsidR="0042416C" w:rsidRPr="00A64C9D" w:rsidRDefault="0042416C" w:rsidP="00A64C9D">
      <w:pPr>
        <w:tabs>
          <w:tab w:val="left" w:pos="2311"/>
        </w:tabs>
      </w:pPr>
      <w:bookmarkStart w:id="3" w:name="_Toc80014250"/>
      <w:r w:rsidRPr="0042416C">
        <w:rPr>
          <w:rFonts w:ascii="Arial" w:hAnsi="Arial" w:cs="Arial"/>
          <w:sz w:val="24"/>
          <w:szCs w:val="24"/>
        </w:rPr>
        <w:t>Login</w:t>
      </w:r>
      <w:bookmarkEnd w:id="3"/>
    </w:p>
    <w:p w14:paraId="7B6EB681" w14:textId="615C6DF8" w:rsidR="0042416C" w:rsidRDefault="0042416C" w:rsidP="0042416C"/>
    <w:p w14:paraId="31F3ADB8" w14:textId="16FDED40" w:rsidR="0042416C" w:rsidRPr="0042416C" w:rsidRDefault="0042416C" w:rsidP="0078277D">
      <w:pPr>
        <w:pStyle w:val="Ttulo2"/>
        <w:rPr>
          <w:rFonts w:ascii="Arial" w:hAnsi="Arial" w:cs="Arial"/>
          <w:color w:val="auto"/>
          <w:sz w:val="24"/>
          <w:szCs w:val="24"/>
        </w:rPr>
      </w:pPr>
      <w:bookmarkStart w:id="4" w:name="_Toc80014251"/>
      <w:r w:rsidRPr="0042416C">
        <w:rPr>
          <w:rFonts w:ascii="Arial" w:hAnsi="Arial" w:cs="Arial"/>
          <w:color w:val="auto"/>
          <w:sz w:val="24"/>
          <w:szCs w:val="24"/>
        </w:rPr>
        <w:t>Validaciones</w:t>
      </w:r>
      <w:bookmarkEnd w:id="4"/>
      <w:r w:rsidRPr="0042416C">
        <w:rPr>
          <w:rFonts w:ascii="Arial" w:hAnsi="Arial" w:cs="Arial"/>
          <w:color w:val="auto"/>
          <w:sz w:val="24"/>
          <w:szCs w:val="24"/>
        </w:rPr>
        <w:t xml:space="preserve"> </w:t>
      </w:r>
    </w:p>
    <w:p w14:paraId="26836F57" w14:textId="49DA9E0A" w:rsidR="0042416C" w:rsidRDefault="0042416C" w:rsidP="0042416C">
      <w:pPr>
        <w:pStyle w:val="Ttulo2"/>
        <w:rPr>
          <w:rFonts w:ascii="Arial" w:hAnsi="Arial" w:cs="Arial"/>
          <w:color w:val="auto"/>
          <w:sz w:val="24"/>
          <w:szCs w:val="24"/>
        </w:rPr>
      </w:pPr>
    </w:p>
    <w:p w14:paraId="62EDC4DD" w14:textId="0DDDF7DC" w:rsidR="00A24273" w:rsidRPr="002B10A6" w:rsidRDefault="00A24273" w:rsidP="00A24273">
      <w:pPr>
        <w:rPr>
          <w:rFonts w:ascii="Arial" w:hAnsi="Arial" w:cs="Arial"/>
        </w:rPr>
      </w:pPr>
      <w:r w:rsidRPr="002B10A6">
        <w:rPr>
          <w:rFonts w:ascii="Arial" w:hAnsi="Arial" w:cs="Arial"/>
        </w:rPr>
        <w:tab/>
        <w:t>S</w:t>
      </w:r>
      <w:r w:rsidR="0069476C" w:rsidRPr="002B10A6">
        <w:rPr>
          <w:rFonts w:ascii="Arial" w:hAnsi="Arial" w:cs="Arial"/>
        </w:rPr>
        <w:t xml:space="preserve">e encriptan los datos de las contraseñas </w:t>
      </w:r>
    </w:p>
    <w:p w14:paraId="620648F7" w14:textId="10970D17" w:rsidR="0042416C" w:rsidRDefault="0042416C" w:rsidP="002B10A6">
      <w:pPr>
        <w:pStyle w:val="Ttulo2"/>
        <w:rPr>
          <w:rFonts w:ascii="Arial" w:hAnsi="Arial" w:cs="Arial"/>
          <w:color w:val="auto"/>
          <w:sz w:val="24"/>
          <w:szCs w:val="24"/>
        </w:rPr>
      </w:pPr>
      <w:bookmarkStart w:id="5" w:name="_Toc80014252"/>
      <w:r w:rsidRPr="0042416C">
        <w:rPr>
          <w:rFonts w:ascii="Arial" w:hAnsi="Arial" w:cs="Arial"/>
          <w:color w:val="auto"/>
          <w:sz w:val="24"/>
          <w:szCs w:val="24"/>
        </w:rPr>
        <w:t>Encriptación</w:t>
      </w:r>
      <w:bookmarkEnd w:id="5"/>
      <w:r w:rsidRPr="0042416C">
        <w:rPr>
          <w:rFonts w:ascii="Arial" w:hAnsi="Arial" w:cs="Arial"/>
          <w:color w:val="auto"/>
          <w:sz w:val="24"/>
          <w:szCs w:val="24"/>
        </w:rPr>
        <w:t xml:space="preserve"> </w:t>
      </w:r>
    </w:p>
    <w:p w14:paraId="592A7427" w14:textId="5054EA98" w:rsidR="0042416C" w:rsidRDefault="002B10A6" w:rsidP="0042416C">
      <w:r>
        <w:tab/>
      </w:r>
    </w:p>
    <w:p w14:paraId="64B8A17B" w14:textId="63B35B46" w:rsidR="0078277D" w:rsidRDefault="0078277D" w:rsidP="0042416C">
      <w:r>
        <w:t xml:space="preserve"> </w:t>
      </w:r>
      <w:r>
        <w:tab/>
        <w:t>Se utiliza el método de encriptación de MD5 para ocultar y proteger los registros de las contraseñas de los usuarios</w:t>
      </w:r>
    </w:p>
    <w:p w14:paraId="1CCE3682" w14:textId="0E065C83" w:rsidR="0078277D" w:rsidRDefault="0078277D" w:rsidP="0042416C">
      <w:r>
        <w:tab/>
      </w:r>
    </w:p>
    <w:p w14:paraId="1C39D766" w14:textId="42B5C68E" w:rsidR="002B10A6" w:rsidRDefault="002B10A6" w:rsidP="0042416C">
      <w:r>
        <w:tab/>
      </w:r>
      <w:r>
        <w:tab/>
      </w:r>
    </w:p>
    <w:p w14:paraId="7B90089B" w14:textId="28DB593D" w:rsidR="002B10A6" w:rsidRPr="0042416C" w:rsidRDefault="002B10A6" w:rsidP="0042416C">
      <w:r>
        <w:tab/>
      </w:r>
      <w:r>
        <w:tab/>
      </w:r>
    </w:p>
    <w:p w14:paraId="1FB26014" w14:textId="191CA481" w:rsidR="0042416C" w:rsidRPr="0042416C" w:rsidRDefault="0042416C" w:rsidP="0042416C"/>
    <w:p w14:paraId="7ADF960B" w14:textId="6E8C1223" w:rsidR="0042416C" w:rsidRPr="0042416C" w:rsidRDefault="0042416C" w:rsidP="0042416C"/>
    <w:p w14:paraId="0EA0C985" w14:textId="495FB015" w:rsidR="0042416C" w:rsidRPr="0042416C" w:rsidRDefault="0042416C" w:rsidP="0042416C"/>
    <w:p w14:paraId="76F2FB61" w14:textId="62A2ABB3" w:rsidR="0042416C" w:rsidRPr="0042416C" w:rsidRDefault="0042416C" w:rsidP="0042416C"/>
    <w:p w14:paraId="15A1EEC9" w14:textId="0052590F" w:rsidR="0042416C" w:rsidRPr="0042416C" w:rsidRDefault="0042416C" w:rsidP="0042416C"/>
    <w:p w14:paraId="722F453A" w14:textId="1A7FA56E" w:rsidR="0042416C" w:rsidRPr="0042416C" w:rsidRDefault="0042416C" w:rsidP="0042416C"/>
    <w:p w14:paraId="2DFA2948" w14:textId="710E6B19" w:rsidR="0042416C" w:rsidRPr="0042416C" w:rsidRDefault="0042416C" w:rsidP="0042416C"/>
    <w:p w14:paraId="512F83E9" w14:textId="26E455CA" w:rsidR="0042416C" w:rsidRPr="0042416C" w:rsidRDefault="0042416C" w:rsidP="0042416C"/>
    <w:p w14:paraId="20BBFF8D" w14:textId="67477D8A" w:rsidR="0042416C" w:rsidRPr="0042416C" w:rsidRDefault="0042416C" w:rsidP="0042416C"/>
    <w:p w14:paraId="3CA8159D" w14:textId="1751F2E4" w:rsidR="0042416C" w:rsidRPr="0042416C" w:rsidRDefault="0042416C" w:rsidP="0042416C"/>
    <w:p w14:paraId="3DDFD9EA" w14:textId="4FB7AB9E" w:rsidR="0042416C" w:rsidRPr="0042416C" w:rsidRDefault="0042416C" w:rsidP="0042416C"/>
    <w:p w14:paraId="543F9C6C" w14:textId="2760B4C7" w:rsidR="0042416C" w:rsidRPr="0042416C" w:rsidRDefault="0042416C" w:rsidP="0042416C"/>
    <w:p w14:paraId="4403EC17" w14:textId="6585183A" w:rsidR="0042416C" w:rsidRPr="0042416C" w:rsidRDefault="0042416C" w:rsidP="0042416C"/>
    <w:p w14:paraId="3DFF5C29" w14:textId="087F6ABD" w:rsidR="0042416C" w:rsidRPr="0042416C" w:rsidRDefault="0042416C" w:rsidP="0042416C"/>
    <w:p w14:paraId="1B2E7FF9" w14:textId="61F0267B" w:rsidR="0042416C" w:rsidRPr="0042416C" w:rsidRDefault="0042416C" w:rsidP="0042416C"/>
    <w:p w14:paraId="55013145" w14:textId="157BD50E" w:rsidR="0042416C" w:rsidRDefault="0042416C" w:rsidP="0042416C">
      <w:pPr>
        <w:tabs>
          <w:tab w:val="left" w:pos="3031"/>
        </w:tabs>
      </w:pPr>
      <w:r>
        <w:tab/>
      </w:r>
    </w:p>
    <w:p w14:paraId="4AA9349B" w14:textId="5853F2D4" w:rsidR="0042416C" w:rsidRDefault="0042416C" w:rsidP="0042416C">
      <w:pPr>
        <w:tabs>
          <w:tab w:val="left" w:pos="3031"/>
        </w:tabs>
      </w:pPr>
    </w:p>
    <w:p w14:paraId="5159C2F5" w14:textId="77777777" w:rsidR="00963166" w:rsidRDefault="00963166" w:rsidP="0042416C">
      <w:pPr>
        <w:pStyle w:val="Ttulo1"/>
        <w:rPr>
          <w:rFonts w:ascii="Arial" w:hAnsi="Arial" w:cs="Arial"/>
          <w:color w:val="auto"/>
          <w:sz w:val="24"/>
          <w:szCs w:val="24"/>
        </w:rPr>
      </w:pPr>
      <w:bookmarkStart w:id="6" w:name="_Toc80014253"/>
    </w:p>
    <w:p w14:paraId="6D668C8B" w14:textId="24482A86" w:rsidR="00EC1B83" w:rsidRDefault="0042416C" w:rsidP="00EC1B83">
      <w:pPr>
        <w:pStyle w:val="Ttulo1"/>
        <w:rPr>
          <w:rFonts w:ascii="Arial" w:hAnsi="Arial" w:cs="Arial"/>
          <w:color w:val="auto"/>
          <w:sz w:val="24"/>
          <w:szCs w:val="24"/>
        </w:rPr>
      </w:pPr>
      <w:r w:rsidRPr="0042416C">
        <w:rPr>
          <w:rFonts w:ascii="Arial" w:hAnsi="Arial" w:cs="Arial"/>
          <w:color w:val="auto"/>
          <w:sz w:val="24"/>
          <w:szCs w:val="24"/>
        </w:rPr>
        <w:t>¿Cómo el sistema evita inyecciones SQL?</w:t>
      </w:r>
      <w:bookmarkEnd w:id="6"/>
    </w:p>
    <w:p w14:paraId="7F940DF9" w14:textId="77777777" w:rsidR="00EC1B83" w:rsidRPr="00EC1B83" w:rsidRDefault="00EC1B83" w:rsidP="00EC1B83"/>
    <w:p w14:paraId="4C15307B" w14:textId="4CBC140B" w:rsidR="00EC1B83" w:rsidRPr="00EC1B83" w:rsidRDefault="00EC1B83" w:rsidP="00EC1B83">
      <w:pPr>
        <w:spacing w:after="0" w:line="240" w:lineRule="auto"/>
        <w:textAlignment w:val="baseline"/>
        <w:rPr>
          <w:rFonts w:ascii="Arial" w:eastAsia="Times New Roman" w:hAnsi="Arial" w:cs="Arial"/>
          <w:lang w:eastAsia="es-SV"/>
        </w:rPr>
      </w:pPr>
      <w:r w:rsidRPr="00EC1B83">
        <w:rPr>
          <w:rFonts w:ascii="Arial" w:eastAsia="Times New Roman" w:hAnsi="Arial" w:cs="Arial"/>
          <w:lang w:eastAsia="es-SV"/>
        </w:rPr>
        <w:t>La inyección es un tipo de ciberataque en el cual se inserta un código propio de sitio web para quebrantar la seguridad y así poder acceder a los datos que son protegidos. Ya dentro se puede controlar la base de datos del sitio web y robar información de los usuarios.</w:t>
      </w:r>
    </w:p>
    <w:p w14:paraId="6659C5EE" w14:textId="1D0B36CC" w:rsidR="00EC1B83" w:rsidRPr="00EC1B83" w:rsidRDefault="00EC1B83" w:rsidP="00EC1B83">
      <w:pPr>
        <w:spacing w:after="0" w:line="240" w:lineRule="auto"/>
        <w:textAlignment w:val="baseline"/>
        <w:rPr>
          <w:rFonts w:ascii="Arial" w:eastAsia="Times New Roman" w:hAnsi="Arial" w:cs="Arial"/>
          <w:lang w:eastAsia="es-SV"/>
        </w:rPr>
      </w:pPr>
    </w:p>
    <w:p w14:paraId="5241E2D6" w14:textId="77777777" w:rsidR="00EC1B83" w:rsidRPr="00EC1B83" w:rsidRDefault="00EC1B83" w:rsidP="00EC1B83">
      <w:pPr>
        <w:spacing w:after="0" w:line="240" w:lineRule="auto"/>
        <w:textAlignment w:val="baseline"/>
        <w:rPr>
          <w:rFonts w:ascii="Arial" w:eastAsia="Times New Roman" w:hAnsi="Arial" w:cs="Arial"/>
          <w:lang w:eastAsia="es-SV"/>
        </w:rPr>
      </w:pPr>
    </w:p>
    <w:p w14:paraId="2AB57942" w14:textId="77777777" w:rsidR="00EC1B83" w:rsidRPr="00EC1B83" w:rsidRDefault="00EC1B83" w:rsidP="00EC1B83">
      <w:pPr>
        <w:spacing w:after="0" w:line="240" w:lineRule="auto"/>
        <w:textAlignment w:val="baseline"/>
        <w:rPr>
          <w:rFonts w:ascii="Arial" w:eastAsia="Times New Roman" w:hAnsi="Arial" w:cs="Arial"/>
          <w:lang w:eastAsia="es-SV"/>
        </w:rPr>
      </w:pPr>
      <w:r w:rsidRPr="00EC1B83">
        <w:rPr>
          <w:rFonts w:ascii="Arial" w:eastAsia="Times New Roman" w:hAnsi="Arial" w:cs="Arial"/>
          <w:lang w:eastAsia="es-SV"/>
        </w:rPr>
        <w:t>Codificación prudente de aplicaciones. Aplicar una serie de prácticas recomendadas de programación puede reducir considerablemente la vulnerabilidad de las aplicaciones web frente a las inyecciones SQL. Entre ellas se incluyen el uso de consultas parametrizadas o procedimientos almacenados, así como el uso de listas negras o listas blancas para filtrar y sanear las entradas de los usuarios en los formularios web. No obstante, la confianza plena en la correcta programación rara vez representa un enfoque completamente idóneo para garantizar la seguridad de los servicios web y la protección de datos. Esto se debe en parte a que la mayoría de las aplicaciones web son el fruto de trabajo de varios programadores diferentes durante largos periodos de tiempo. También se debe a que puede ser excesivamente caro actualizar las aplicaciones web existentes con vulnerabilidades conocidas. Colocar un firewall de aplicaciones web (WAF) delante de la aplicación web para inspeccionar y filtrar el tráfico HTTP entrante. El WAF puede resultar un método de defensa eficaz frente a las inyecciones SQL, aunque los WAF in situ pueden generar con facilidad cuellos de botella en el rendimiento.</w:t>
      </w:r>
    </w:p>
    <w:p w14:paraId="0EF993B9" w14:textId="77777777" w:rsidR="00EC1B83" w:rsidRPr="00EC1B83" w:rsidRDefault="00EC1B83" w:rsidP="00EC1B83">
      <w:pPr>
        <w:pBdr>
          <w:bottom w:val="single" w:sz="6" w:space="1" w:color="auto"/>
        </w:pBdr>
        <w:spacing w:after="0" w:line="240" w:lineRule="auto"/>
        <w:jc w:val="center"/>
        <w:rPr>
          <w:rFonts w:ascii="Arial" w:eastAsia="Times New Roman" w:hAnsi="Arial" w:cs="Arial"/>
          <w:vanish/>
          <w:sz w:val="16"/>
          <w:szCs w:val="16"/>
          <w:lang w:eastAsia="es-SV"/>
        </w:rPr>
      </w:pPr>
      <w:r w:rsidRPr="00EC1B83">
        <w:rPr>
          <w:rFonts w:ascii="Arial" w:eastAsia="Times New Roman" w:hAnsi="Arial" w:cs="Arial"/>
          <w:vanish/>
          <w:sz w:val="16"/>
          <w:szCs w:val="16"/>
          <w:lang w:eastAsia="es-SV"/>
        </w:rPr>
        <w:t>Principio del formulario</w:t>
      </w:r>
    </w:p>
    <w:p w14:paraId="09CCA029" w14:textId="77777777" w:rsidR="00EC1B83" w:rsidRDefault="00EC1B83" w:rsidP="0042416C"/>
    <w:p w14:paraId="68A976A0" w14:textId="4838BE41" w:rsidR="0042416C" w:rsidRDefault="0042416C" w:rsidP="0042416C"/>
    <w:p w14:paraId="43E78D31" w14:textId="252078E1" w:rsidR="0042416C" w:rsidRDefault="0042416C" w:rsidP="0042416C"/>
    <w:p w14:paraId="69CA0EAD" w14:textId="07A1F2DF" w:rsidR="0042416C" w:rsidRDefault="0042416C" w:rsidP="0042416C"/>
    <w:p w14:paraId="6AEEF754" w14:textId="6C9332B2" w:rsidR="0042416C" w:rsidRDefault="0042416C" w:rsidP="0042416C"/>
    <w:p w14:paraId="660CC721" w14:textId="13402F8F" w:rsidR="0042416C" w:rsidRDefault="0042416C" w:rsidP="0042416C"/>
    <w:p w14:paraId="206D2A03" w14:textId="16F17D40" w:rsidR="0042416C" w:rsidRDefault="0042416C" w:rsidP="0042416C"/>
    <w:p w14:paraId="495EB0A7" w14:textId="50ABDD8B" w:rsidR="0042416C" w:rsidRDefault="0042416C" w:rsidP="0042416C"/>
    <w:p w14:paraId="6C5F0665" w14:textId="148535EC" w:rsidR="0042416C" w:rsidRDefault="0042416C" w:rsidP="0042416C"/>
    <w:p w14:paraId="5572617F" w14:textId="201318E9" w:rsidR="0042416C" w:rsidRDefault="0042416C" w:rsidP="0042416C"/>
    <w:p w14:paraId="17AF58F8" w14:textId="3CF4F005" w:rsidR="0042416C" w:rsidRDefault="0042416C" w:rsidP="0042416C"/>
    <w:p w14:paraId="1BA8C610" w14:textId="34C309E9" w:rsidR="0042416C" w:rsidRDefault="0042416C" w:rsidP="0042416C"/>
    <w:p w14:paraId="39600F07" w14:textId="352D6226" w:rsidR="0042416C" w:rsidRDefault="0042416C" w:rsidP="0042416C"/>
    <w:p w14:paraId="291B2725" w14:textId="11B97A08" w:rsidR="0042416C" w:rsidRDefault="0042416C" w:rsidP="0042416C"/>
    <w:p w14:paraId="30655D49" w14:textId="3BB873E4" w:rsidR="0042416C" w:rsidRPr="00E87245" w:rsidRDefault="0042416C" w:rsidP="00E87245">
      <w:pPr>
        <w:jc w:val="center"/>
        <w:rPr>
          <w:b/>
          <w:bCs/>
          <w:sz w:val="28"/>
          <w:szCs w:val="28"/>
        </w:rPr>
      </w:pPr>
    </w:p>
    <w:p w14:paraId="2E42B869" w14:textId="30EF1795" w:rsidR="0042416C" w:rsidRPr="00E87245" w:rsidRDefault="0042416C" w:rsidP="00E87245">
      <w:pPr>
        <w:pStyle w:val="Ttulo1"/>
        <w:jc w:val="center"/>
        <w:rPr>
          <w:rFonts w:ascii="Arial" w:hAnsi="Arial" w:cs="Arial"/>
          <w:b/>
          <w:bCs/>
          <w:color w:val="auto"/>
        </w:rPr>
      </w:pPr>
      <w:bookmarkStart w:id="7" w:name="_Toc80014254"/>
      <w:r w:rsidRPr="00E87245">
        <w:rPr>
          <w:rFonts w:ascii="Arial" w:hAnsi="Arial" w:cs="Arial"/>
          <w:b/>
          <w:bCs/>
          <w:color w:val="auto"/>
        </w:rPr>
        <w:t>Diagramas</w:t>
      </w:r>
      <w:bookmarkEnd w:id="7"/>
    </w:p>
    <w:p w14:paraId="5F687483" w14:textId="454AA712" w:rsidR="0042416C" w:rsidRDefault="0042416C" w:rsidP="0042416C"/>
    <w:p w14:paraId="4D8119A9" w14:textId="6CC247DA" w:rsidR="0042416C" w:rsidRDefault="0042416C" w:rsidP="0042416C"/>
    <w:p w14:paraId="2BC6EA8A" w14:textId="4EC235A5" w:rsidR="0042416C" w:rsidRDefault="0042416C" w:rsidP="00B75D0C">
      <w:pPr>
        <w:pStyle w:val="Ttulo2"/>
        <w:rPr>
          <w:rFonts w:ascii="Arial" w:hAnsi="Arial" w:cs="Arial"/>
          <w:color w:val="auto"/>
          <w:sz w:val="24"/>
          <w:szCs w:val="24"/>
        </w:rPr>
      </w:pPr>
      <w:bookmarkStart w:id="8" w:name="_Toc80014255"/>
      <w:r w:rsidRPr="00B75D0C">
        <w:rPr>
          <w:rFonts w:ascii="Arial" w:hAnsi="Arial" w:cs="Arial"/>
          <w:color w:val="auto"/>
          <w:sz w:val="24"/>
          <w:szCs w:val="24"/>
        </w:rPr>
        <w:t>Diagrama Top Down</w:t>
      </w:r>
      <w:bookmarkEnd w:id="8"/>
      <w:r w:rsidRPr="00B75D0C">
        <w:rPr>
          <w:rFonts w:ascii="Arial" w:hAnsi="Arial" w:cs="Arial"/>
          <w:color w:val="auto"/>
          <w:sz w:val="24"/>
          <w:szCs w:val="24"/>
        </w:rPr>
        <w:t xml:space="preserve"> </w:t>
      </w:r>
    </w:p>
    <w:p w14:paraId="0B90ED23" w14:textId="77777777" w:rsidR="00B75D0C" w:rsidRPr="00B75D0C" w:rsidRDefault="00B75D0C" w:rsidP="00B75D0C"/>
    <w:p w14:paraId="23E32110" w14:textId="7950253B" w:rsidR="0042416C" w:rsidRDefault="0042416C" w:rsidP="00B75D0C">
      <w:pPr>
        <w:pStyle w:val="Ttulo3"/>
        <w:ind w:firstLine="708"/>
        <w:rPr>
          <w:rFonts w:ascii="Arial" w:hAnsi="Arial" w:cs="Arial"/>
          <w:color w:val="auto"/>
        </w:rPr>
      </w:pPr>
      <w:bookmarkStart w:id="9" w:name="_Toc80014257"/>
      <w:r w:rsidRPr="00B75D0C">
        <w:rPr>
          <w:rFonts w:ascii="Arial" w:hAnsi="Arial" w:cs="Arial"/>
          <w:color w:val="auto"/>
        </w:rPr>
        <w:t>Por niveles de usuario</w:t>
      </w:r>
      <w:bookmarkEnd w:id="9"/>
      <w:r w:rsidRPr="00B75D0C">
        <w:rPr>
          <w:rFonts w:ascii="Arial" w:hAnsi="Arial" w:cs="Arial"/>
          <w:color w:val="auto"/>
        </w:rPr>
        <w:t xml:space="preserve"> </w:t>
      </w:r>
    </w:p>
    <w:p w14:paraId="12B144D1" w14:textId="450C12A4" w:rsidR="00421106" w:rsidRPr="00421106" w:rsidRDefault="00421106" w:rsidP="00421106">
      <w:r>
        <w:tab/>
      </w:r>
      <w:r>
        <w:rPr>
          <w:noProof/>
        </w:rPr>
        <w:drawing>
          <wp:inline distT="0" distB="0" distL="0" distR="0" wp14:anchorId="3A2648BB" wp14:editId="39F70F0E">
            <wp:extent cx="5809976" cy="3971925"/>
            <wp:effectExtent l="0" t="0" r="63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6511" cy="3983229"/>
                    </a:xfrm>
                    <a:prstGeom prst="rect">
                      <a:avLst/>
                    </a:prstGeom>
                    <a:noFill/>
                    <a:ln>
                      <a:noFill/>
                    </a:ln>
                  </pic:spPr>
                </pic:pic>
              </a:graphicData>
            </a:graphic>
          </wp:inline>
        </w:drawing>
      </w:r>
    </w:p>
    <w:p w14:paraId="70F80563" w14:textId="77777777" w:rsidR="00B75D0C" w:rsidRDefault="00B75D0C" w:rsidP="0042416C"/>
    <w:p w14:paraId="185CBCA8" w14:textId="16E13AA2" w:rsidR="006C1F0B" w:rsidRPr="00442D7B" w:rsidRDefault="0042416C" w:rsidP="00442D7B">
      <w:pPr>
        <w:pStyle w:val="Ttulo2"/>
        <w:rPr>
          <w:rFonts w:ascii="Arial" w:hAnsi="Arial" w:cs="Arial"/>
          <w:color w:val="auto"/>
          <w:sz w:val="24"/>
          <w:szCs w:val="24"/>
        </w:rPr>
      </w:pPr>
      <w:r>
        <w:t xml:space="preserve"> </w:t>
      </w:r>
      <w:bookmarkStart w:id="10" w:name="_Toc80014258"/>
      <w:r w:rsidRPr="00B75D0C">
        <w:rPr>
          <w:rFonts w:ascii="Arial" w:hAnsi="Arial" w:cs="Arial"/>
          <w:color w:val="auto"/>
          <w:sz w:val="24"/>
          <w:szCs w:val="24"/>
        </w:rPr>
        <w:t xml:space="preserve">Diagrama de </w:t>
      </w:r>
      <w:r w:rsidR="00442D7B">
        <w:rPr>
          <w:rFonts w:ascii="Arial" w:hAnsi="Arial" w:cs="Arial"/>
          <w:color w:val="auto"/>
          <w:sz w:val="24"/>
          <w:szCs w:val="24"/>
        </w:rPr>
        <w:t>clases</w:t>
      </w:r>
      <w:r w:rsidR="00442D7B">
        <w:rPr>
          <w:rFonts w:ascii="Arial" w:hAnsi="Arial" w:cs="Arial"/>
          <w:noProof/>
          <w:color w:val="auto"/>
          <w:sz w:val="24"/>
          <w:szCs w:val="24"/>
        </w:rPr>
        <w:drawing>
          <wp:inline distT="0" distB="0" distL="0" distR="0" wp14:anchorId="2754BFFF" wp14:editId="1A3C6892">
            <wp:extent cx="5610225" cy="45910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noFill/>
                    </a:ln>
                  </pic:spPr>
                </pic:pic>
              </a:graphicData>
            </a:graphic>
          </wp:inline>
        </w:drawing>
      </w:r>
      <w:bookmarkEnd w:id="10"/>
    </w:p>
    <w:p w14:paraId="581945FA" w14:textId="77F41431" w:rsidR="0042416C" w:rsidRDefault="0042416C" w:rsidP="00B75D0C">
      <w:pPr>
        <w:pStyle w:val="Ttulo2"/>
        <w:rPr>
          <w:rFonts w:ascii="Arial" w:hAnsi="Arial" w:cs="Arial"/>
          <w:color w:val="auto"/>
          <w:sz w:val="24"/>
          <w:szCs w:val="24"/>
        </w:rPr>
      </w:pPr>
      <w:bookmarkStart w:id="11" w:name="_Toc80014259"/>
      <w:r w:rsidRPr="00B75D0C">
        <w:rPr>
          <w:rFonts w:ascii="Arial" w:hAnsi="Arial" w:cs="Arial"/>
          <w:color w:val="auto"/>
          <w:sz w:val="24"/>
          <w:szCs w:val="24"/>
        </w:rPr>
        <w:t>Diagrama Entidad Relación</w:t>
      </w:r>
      <w:bookmarkEnd w:id="11"/>
      <w:r w:rsidRPr="00B75D0C">
        <w:rPr>
          <w:rFonts w:ascii="Arial" w:hAnsi="Arial" w:cs="Arial"/>
          <w:color w:val="auto"/>
          <w:sz w:val="24"/>
          <w:szCs w:val="24"/>
        </w:rPr>
        <w:t xml:space="preserve"> </w:t>
      </w:r>
    </w:p>
    <w:p w14:paraId="69B78C7E" w14:textId="61973392" w:rsidR="00B75D0C" w:rsidRDefault="00B75D0C" w:rsidP="00B75D0C"/>
    <w:p w14:paraId="7C0C7642" w14:textId="561C9D6F" w:rsidR="00346E03" w:rsidRPr="00B75D0C" w:rsidRDefault="00E95EF3" w:rsidP="00B75D0C">
      <w:r>
        <w:rPr>
          <w:noProof/>
        </w:rPr>
        <w:drawing>
          <wp:inline distT="0" distB="0" distL="0" distR="0" wp14:anchorId="0F9E6C7A" wp14:editId="192B6B39">
            <wp:extent cx="4761865" cy="2727303"/>
            <wp:effectExtent l="0" t="0" r="635" b="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b="3307"/>
                    <a:stretch/>
                  </pic:blipFill>
                  <pic:spPr bwMode="auto">
                    <a:xfrm>
                      <a:off x="0" y="0"/>
                      <a:ext cx="4806758" cy="2753015"/>
                    </a:xfrm>
                    <a:prstGeom prst="rect">
                      <a:avLst/>
                    </a:prstGeom>
                    <a:noFill/>
                    <a:ln>
                      <a:noFill/>
                    </a:ln>
                    <a:extLst>
                      <a:ext uri="{53640926-AAD7-44D8-BBD7-CCE9431645EC}">
                        <a14:shadowObscured xmlns:a14="http://schemas.microsoft.com/office/drawing/2010/main"/>
                      </a:ext>
                    </a:extLst>
                  </pic:spPr>
                </pic:pic>
              </a:graphicData>
            </a:graphic>
          </wp:inline>
        </w:drawing>
      </w:r>
    </w:p>
    <w:p w14:paraId="6000E204" w14:textId="262FF3A9" w:rsidR="008A0E51" w:rsidRPr="00346E03" w:rsidRDefault="0042416C" w:rsidP="00346E03">
      <w:pPr>
        <w:pStyle w:val="Ttulo2"/>
        <w:rPr>
          <w:rFonts w:ascii="Arial" w:hAnsi="Arial" w:cs="Arial"/>
          <w:color w:val="auto"/>
          <w:sz w:val="24"/>
          <w:szCs w:val="24"/>
        </w:rPr>
      </w:pPr>
      <w:bookmarkStart w:id="12" w:name="_Toc80014261"/>
      <w:r w:rsidRPr="00B75D0C">
        <w:rPr>
          <w:rFonts w:ascii="Arial" w:hAnsi="Arial" w:cs="Arial"/>
          <w:color w:val="auto"/>
          <w:sz w:val="24"/>
          <w:szCs w:val="24"/>
        </w:rPr>
        <w:t>Diagrama de casos de us</w:t>
      </w:r>
      <w:bookmarkEnd w:id="12"/>
      <w:r w:rsidR="00346E03">
        <w:rPr>
          <w:rFonts w:ascii="Arial" w:hAnsi="Arial" w:cs="Arial"/>
          <w:color w:val="auto"/>
          <w:sz w:val="24"/>
          <w:szCs w:val="24"/>
        </w:rPr>
        <w:t>o</w:t>
      </w:r>
    </w:p>
    <w:p w14:paraId="5BDB811C" w14:textId="164C3CEB" w:rsidR="00B75D0C" w:rsidRDefault="00B75D0C" w:rsidP="00B75D0C">
      <w:pPr>
        <w:pStyle w:val="Ttulo3"/>
        <w:ind w:firstLine="708"/>
        <w:rPr>
          <w:rFonts w:ascii="Arial" w:hAnsi="Arial" w:cs="Arial"/>
          <w:color w:val="auto"/>
        </w:rPr>
      </w:pPr>
      <w:bookmarkStart w:id="13" w:name="_Toc80014262"/>
      <w:r w:rsidRPr="00B75D0C">
        <w:rPr>
          <w:rFonts w:ascii="Arial" w:hAnsi="Arial" w:cs="Arial"/>
          <w:color w:val="auto"/>
        </w:rPr>
        <w:t>General</w:t>
      </w:r>
      <w:bookmarkEnd w:id="13"/>
      <w:r w:rsidRPr="00B75D0C">
        <w:rPr>
          <w:rFonts w:ascii="Arial" w:hAnsi="Arial" w:cs="Arial"/>
          <w:color w:val="auto"/>
        </w:rPr>
        <w:t xml:space="preserve"> </w:t>
      </w:r>
    </w:p>
    <w:p w14:paraId="05C9B521" w14:textId="2636577B" w:rsidR="008A0E51" w:rsidRPr="008A0E51" w:rsidRDefault="008A0E51" w:rsidP="008A0E51">
      <w:r>
        <w:rPr>
          <w:noProof/>
        </w:rPr>
        <w:drawing>
          <wp:inline distT="0" distB="0" distL="0" distR="0" wp14:anchorId="0DC6CEC5" wp14:editId="7D039381">
            <wp:extent cx="4777740" cy="3936146"/>
            <wp:effectExtent l="0" t="0" r="3810" b="762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r="2750"/>
                    <a:stretch/>
                  </pic:blipFill>
                  <pic:spPr bwMode="auto">
                    <a:xfrm>
                      <a:off x="0" y="0"/>
                      <a:ext cx="4782927" cy="3940419"/>
                    </a:xfrm>
                    <a:prstGeom prst="rect">
                      <a:avLst/>
                    </a:prstGeom>
                    <a:noFill/>
                    <a:ln>
                      <a:noFill/>
                    </a:ln>
                    <a:extLst>
                      <a:ext uri="{53640926-AAD7-44D8-BBD7-CCE9431645EC}">
                        <a14:shadowObscured xmlns:a14="http://schemas.microsoft.com/office/drawing/2010/main"/>
                      </a:ext>
                    </a:extLst>
                  </pic:spPr>
                </pic:pic>
              </a:graphicData>
            </a:graphic>
          </wp:inline>
        </w:drawing>
      </w:r>
    </w:p>
    <w:p w14:paraId="6A342CB2" w14:textId="264DD2D3" w:rsidR="00B75D0C" w:rsidRDefault="00B75D0C" w:rsidP="00B75D0C">
      <w:pPr>
        <w:pStyle w:val="Ttulo3"/>
        <w:rPr>
          <w:rFonts w:ascii="Arial" w:hAnsi="Arial" w:cs="Arial"/>
          <w:color w:val="auto"/>
        </w:rPr>
      </w:pPr>
      <w:r w:rsidRPr="00B75D0C">
        <w:rPr>
          <w:rFonts w:ascii="Arial" w:hAnsi="Arial" w:cs="Arial"/>
          <w:color w:val="auto"/>
        </w:rPr>
        <w:t xml:space="preserve">  </w:t>
      </w:r>
      <w:r w:rsidRPr="00B75D0C">
        <w:rPr>
          <w:rFonts w:ascii="Arial" w:hAnsi="Arial" w:cs="Arial"/>
          <w:color w:val="auto"/>
        </w:rPr>
        <w:tab/>
      </w:r>
      <w:bookmarkStart w:id="14" w:name="_Toc80014263"/>
      <w:r w:rsidRPr="00B75D0C">
        <w:rPr>
          <w:rFonts w:ascii="Arial" w:hAnsi="Arial" w:cs="Arial"/>
          <w:color w:val="auto"/>
        </w:rPr>
        <w:t>Diagramas de procesos específicos.</w:t>
      </w:r>
      <w:bookmarkEnd w:id="14"/>
    </w:p>
    <w:p w14:paraId="129DBCCD" w14:textId="0DEEC5B6" w:rsidR="00346E03" w:rsidRDefault="00346E03" w:rsidP="00346E03"/>
    <w:p w14:paraId="1C238C05" w14:textId="292E6A78" w:rsidR="001D39B7" w:rsidRDefault="001D39B7" w:rsidP="00346E03">
      <w:r>
        <w:rPr>
          <w:noProof/>
        </w:rPr>
        <w:drawing>
          <wp:inline distT="0" distB="0" distL="0" distR="0" wp14:anchorId="0ED9A7DE" wp14:editId="25FAE857">
            <wp:extent cx="5612130" cy="3433445"/>
            <wp:effectExtent l="0" t="0" r="762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33445"/>
                    </a:xfrm>
                    <a:prstGeom prst="rect">
                      <a:avLst/>
                    </a:prstGeom>
                    <a:noFill/>
                    <a:ln>
                      <a:noFill/>
                    </a:ln>
                  </pic:spPr>
                </pic:pic>
              </a:graphicData>
            </a:graphic>
          </wp:inline>
        </w:drawing>
      </w:r>
      <w:r>
        <w:rPr>
          <w:noProof/>
        </w:rPr>
        <w:drawing>
          <wp:inline distT="0" distB="0" distL="0" distR="0" wp14:anchorId="4F09ACCA" wp14:editId="262E70AF">
            <wp:extent cx="5391150" cy="414337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143375"/>
                    </a:xfrm>
                    <a:prstGeom prst="rect">
                      <a:avLst/>
                    </a:prstGeom>
                    <a:noFill/>
                    <a:ln>
                      <a:noFill/>
                    </a:ln>
                  </pic:spPr>
                </pic:pic>
              </a:graphicData>
            </a:graphic>
          </wp:inline>
        </w:drawing>
      </w:r>
      <w:r>
        <w:rPr>
          <w:noProof/>
        </w:rPr>
        <w:drawing>
          <wp:inline distT="0" distB="0" distL="0" distR="0" wp14:anchorId="4136A39D" wp14:editId="14DDE48A">
            <wp:extent cx="4986488" cy="4129453"/>
            <wp:effectExtent l="0" t="0" r="5080" b="444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2736" cy="4134627"/>
                    </a:xfrm>
                    <a:prstGeom prst="rect">
                      <a:avLst/>
                    </a:prstGeom>
                    <a:noFill/>
                    <a:ln>
                      <a:noFill/>
                    </a:ln>
                  </pic:spPr>
                </pic:pic>
              </a:graphicData>
            </a:graphic>
          </wp:inline>
        </w:drawing>
      </w:r>
      <w:r>
        <w:rPr>
          <w:noProof/>
        </w:rPr>
        <w:drawing>
          <wp:inline distT="0" distB="0" distL="0" distR="0" wp14:anchorId="682F9CE4" wp14:editId="30CAADDA">
            <wp:extent cx="4986488" cy="3838885"/>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8187" cy="3840193"/>
                    </a:xfrm>
                    <a:prstGeom prst="rect">
                      <a:avLst/>
                    </a:prstGeom>
                    <a:noFill/>
                    <a:ln>
                      <a:noFill/>
                    </a:ln>
                  </pic:spPr>
                </pic:pic>
              </a:graphicData>
            </a:graphic>
          </wp:inline>
        </w:drawing>
      </w:r>
      <w:r>
        <w:rPr>
          <w:noProof/>
        </w:rPr>
        <w:drawing>
          <wp:inline distT="0" distB="0" distL="0" distR="0" wp14:anchorId="05A2D563" wp14:editId="5DE1F0D1">
            <wp:extent cx="4913730" cy="4069199"/>
            <wp:effectExtent l="0" t="0" r="1270" b="762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918" cy="4074323"/>
                    </a:xfrm>
                    <a:prstGeom prst="rect">
                      <a:avLst/>
                    </a:prstGeom>
                    <a:noFill/>
                    <a:ln>
                      <a:noFill/>
                    </a:ln>
                  </pic:spPr>
                </pic:pic>
              </a:graphicData>
            </a:graphic>
          </wp:inline>
        </w:drawing>
      </w:r>
      <w:r>
        <w:rPr>
          <w:noProof/>
        </w:rPr>
        <w:drawing>
          <wp:inline distT="0" distB="0" distL="0" distR="0" wp14:anchorId="52E0E26C" wp14:editId="3B71B803">
            <wp:extent cx="5612130" cy="4128770"/>
            <wp:effectExtent l="0" t="0" r="762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128770"/>
                    </a:xfrm>
                    <a:prstGeom prst="rect">
                      <a:avLst/>
                    </a:prstGeom>
                    <a:noFill/>
                    <a:ln>
                      <a:noFill/>
                    </a:ln>
                  </pic:spPr>
                </pic:pic>
              </a:graphicData>
            </a:graphic>
          </wp:inline>
        </w:drawing>
      </w:r>
      <w:r>
        <w:rPr>
          <w:noProof/>
        </w:rPr>
        <w:drawing>
          <wp:inline distT="0" distB="0" distL="0" distR="0" wp14:anchorId="185B3090" wp14:editId="606A7B3C">
            <wp:extent cx="5299309" cy="3686971"/>
            <wp:effectExtent l="0" t="0" r="0" b="889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978" cy="3689524"/>
                    </a:xfrm>
                    <a:prstGeom prst="rect">
                      <a:avLst/>
                    </a:prstGeom>
                    <a:noFill/>
                    <a:ln>
                      <a:noFill/>
                    </a:ln>
                  </pic:spPr>
                </pic:pic>
              </a:graphicData>
            </a:graphic>
          </wp:inline>
        </w:drawing>
      </w:r>
      <w:r>
        <w:rPr>
          <w:noProof/>
        </w:rPr>
        <w:drawing>
          <wp:inline distT="0" distB="0" distL="0" distR="0" wp14:anchorId="7D62CA4B" wp14:editId="450BAD0E">
            <wp:extent cx="5010551" cy="4214578"/>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706" cy="4218073"/>
                    </a:xfrm>
                    <a:prstGeom prst="rect">
                      <a:avLst/>
                    </a:prstGeom>
                    <a:noFill/>
                    <a:ln>
                      <a:noFill/>
                    </a:ln>
                  </pic:spPr>
                </pic:pic>
              </a:graphicData>
            </a:graphic>
          </wp:inline>
        </w:drawing>
      </w:r>
      <w:r>
        <w:rPr>
          <w:noProof/>
        </w:rPr>
        <w:drawing>
          <wp:inline distT="0" distB="0" distL="0" distR="0" wp14:anchorId="51F7921C" wp14:editId="10240380">
            <wp:extent cx="5029200" cy="3477421"/>
            <wp:effectExtent l="0" t="0" r="0" b="889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2350" cy="3479599"/>
                    </a:xfrm>
                    <a:prstGeom prst="rect">
                      <a:avLst/>
                    </a:prstGeom>
                    <a:noFill/>
                    <a:ln>
                      <a:noFill/>
                    </a:ln>
                  </pic:spPr>
                </pic:pic>
              </a:graphicData>
            </a:graphic>
          </wp:inline>
        </w:drawing>
      </w:r>
      <w:r>
        <w:rPr>
          <w:noProof/>
        </w:rPr>
        <w:drawing>
          <wp:inline distT="0" distB="0" distL="0" distR="0" wp14:anchorId="21AD278C" wp14:editId="77D6AB2C">
            <wp:extent cx="5612130" cy="4720590"/>
            <wp:effectExtent l="0" t="0" r="7620" b="381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720590"/>
                    </a:xfrm>
                    <a:prstGeom prst="rect">
                      <a:avLst/>
                    </a:prstGeom>
                    <a:noFill/>
                    <a:ln>
                      <a:noFill/>
                    </a:ln>
                  </pic:spPr>
                </pic:pic>
              </a:graphicData>
            </a:graphic>
          </wp:inline>
        </w:drawing>
      </w:r>
      <w:r>
        <w:rPr>
          <w:noProof/>
        </w:rPr>
        <w:drawing>
          <wp:inline distT="0" distB="0" distL="0" distR="0" wp14:anchorId="0AD2E481" wp14:editId="06D831B9">
            <wp:extent cx="5612130" cy="3909695"/>
            <wp:effectExtent l="0" t="0" r="762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909695"/>
                    </a:xfrm>
                    <a:prstGeom prst="rect">
                      <a:avLst/>
                    </a:prstGeom>
                    <a:noFill/>
                    <a:ln>
                      <a:noFill/>
                    </a:ln>
                  </pic:spPr>
                </pic:pic>
              </a:graphicData>
            </a:graphic>
          </wp:inline>
        </w:drawing>
      </w:r>
      <w:r>
        <w:rPr>
          <w:noProof/>
        </w:rPr>
        <w:drawing>
          <wp:inline distT="0" distB="0" distL="0" distR="0" wp14:anchorId="5794D6A5" wp14:editId="5E732D1C">
            <wp:extent cx="5612130" cy="3945255"/>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945255"/>
                    </a:xfrm>
                    <a:prstGeom prst="rect">
                      <a:avLst/>
                    </a:prstGeom>
                    <a:noFill/>
                    <a:ln>
                      <a:noFill/>
                    </a:ln>
                  </pic:spPr>
                </pic:pic>
              </a:graphicData>
            </a:graphic>
          </wp:inline>
        </w:drawing>
      </w:r>
      <w:r>
        <w:rPr>
          <w:noProof/>
        </w:rPr>
        <w:drawing>
          <wp:inline distT="0" distB="0" distL="0" distR="0" wp14:anchorId="03FB511C" wp14:editId="5C2C7643">
            <wp:extent cx="5612130" cy="2606675"/>
            <wp:effectExtent l="0" t="0" r="7620" b="317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606675"/>
                    </a:xfrm>
                    <a:prstGeom prst="rect">
                      <a:avLst/>
                    </a:prstGeom>
                    <a:noFill/>
                    <a:ln>
                      <a:noFill/>
                    </a:ln>
                  </pic:spPr>
                </pic:pic>
              </a:graphicData>
            </a:graphic>
          </wp:inline>
        </w:drawing>
      </w:r>
      <w:r>
        <w:rPr>
          <w:noProof/>
        </w:rPr>
        <w:drawing>
          <wp:inline distT="0" distB="0" distL="0" distR="0" wp14:anchorId="5B63587E" wp14:editId="2991F7B0">
            <wp:extent cx="5612130" cy="2513965"/>
            <wp:effectExtent l="0" t="0" r="7620" b="635"/>
            <wp:docPr id="15" name="Imagen 1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Dibujo de ingenierí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513965"/>
                    </a:xfrm>
                    <a:prstGeom prst="rect">
                      <a:avLst/>
                    </a:prstGeom>
                    <a:noFill/>
                    <a:ln>
                      <a:noFill/>
                    </a:ln>
                  </pic:spPr>
                </pic:pic>
              </a:graphicData>
            </a:graphic>
          </wp:inline>
        </w:drawing>
      </w:r>
      <w:r>
        <w:rPr>
          <w:noProof/>
        </w:rPr>
        <w:drawing>
          <wp:inline distT="0" distB="0" distL="0" distR="0" wp14:anchorId="0D46B1E4" wp14:editId="2AB9805D">
            <wp:extent cx="4802075" cy="387667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922" cy="3879781"/>
                    </a:xfrm>
                    <a:prstGeom prst="rect">
                      <a:avLst/>
                    </a:prstGeom>
                    <a:noFill/>
                    <a:ln>
                      <a:noFill/>
                    </a:ln>
                  </pic:spPr>
                </pic:pic>
              </a:graphicData>
            </a:graphic>
          </wp:inline>
        </w:drawing>
      </w:r>
      <w:r>
        <w:rPr>
          <w:noProof/>
        </w:rPr>
        <w:drawing>
          <wp:inline distT="0" distB="0" distL="0" distR="0" wp14:anchorId="1FC1F8A9" wp14:editId="4D52680C">
            <wp:extent cx="5612130" cy="3528060"/>
            <wp:effectExtent l="0" t="0" r="762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28060"/>
                    </a:xfrm>
                    <a:prstGeom prst="rect">
                      <a:avLst/>
                    </a:prstGeom>
                    <a:noFill/>
                    <a:ln>
                      <a:noFill/>
                    </a:ln>
                  </pic:spPr>
                </pic:pic>
              </a:graphicData>
            </a:graphic>
          </wp:inline>
        </w:drawing>
      </w:r>
      <w:r>
        <w:rPr>
          <w:noProof/>
        </w:rPr>
        <w:drawing>
          <wp:inline distT="0" distB="0" distL="0" distR="0" wp14:anchorId="6F6D3126" wp14:editId="7156EA3A">
            <wp:extent cx="5612130" cy="3239770"/>
            <wp:effectExtent l="0" t="0" r="762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r>
        <w:rPr>
          <w:noProof/>
        </w:rPr>
        <w:drawing>
          <wp:inline distT="0" distB="0" distL="0" distR="0" wp14:anchorId="4B038321" wp14:editId="362DD297">
            <wp:extent cx="5612130" cy="3528060"/>
            <wp:effectExtent l="0" t="0" r="762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528060"/>
                    </a:xfrm>
                    <a:prstGeom prst="rect">
                      <a:avLst/>
                    </a:prstGeom>
                    <a:noFill/>
                    <a:ln>
                      <a:noFill/>
                    </a:ln>
                  </pic:spPr>
                </pic:pic>
              </a:graphicData>
            </a:graphic>
          </wp:inline>
        </w:drawing>
      </w:r>
      <w:r w:rsidRPr="001F5B1B">
        <w:rPr>
          <w:noProof/>
          <w:u w:val="single"/>
        </w:rPr>
        <w:drawing>
          <wp:inline distT="0" distB="0" distL="0" distR="0" wp14:anchorId="60CA5A6F" wp14:editId="462E0D7C">
            <wp:extent cx="5612130" cy="3354705"/>
            <wp:effectExtent l="0" t="0" r="762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354705"/>
                    </a:xfrm>
                    <a:prstGeom prst="rect">
                      <a:avLst/>
                    </a:prstGeom>
                    <a:noFill/>
                    <a:ln>
                      <a:noFill/>
                    </a:ln>
                  </pic:spPr>
                </pic:pic>
              </a:graphicData>
            </a:graphic>
          </wp:inline>
        </w:drawing>
      </w:r>
    </w:p>
    <w:p w14:paraId="4163D81D" w14:textId="53BC4D39" w:rsidR="00346E03" w:rsidRDefault="00346E03" w:rsidP="00346E03">
      <w:r>
        <w:tab/>
      </w:r>
    </w:p>
    <w:p w14:paraId="76DBC899" w14:textId="79EB6E1A" w:rsidR="00346E03" w:rsidRDefault="006A78B8" w:rsidP="00346E03">
      <w:r>
        <w:tab/>
      </w:r>
      <w:r>
        <w:tab/>
      </w:r>
      <w:r w:rsidR="00B558CF">
        <w:rPr>
          <w:noProof/>
        </w:rPr>
        <w:t xml:space="preserve"> </w:t>
      </w:r>
    </w:p>
    <w:p w14:paraId="43C16CDB" w14:textId="57EBD8F3" w:rsidR="004E66BC" w:rsidRDefault="00B558CF" w:rsidP="00346E03">
      <w:r>
        <w:tab/>
      </w:r>
      <w:r w:rsidR="006A78B8">
        <w:tab/>
      </w:r>
      <w:r w:rsidR="006A78B8">
        <w:tab/>
      </w:r>
      <w:r w:rsidR="006A78B8">
        <w:tab/>
      </w:r>
      <w:r>
        <w:tab/>
      </w:r>
      <w:r>
        <w:tab/>
      </w:r>
      <w:r>
        <w:tab/>
      </w:r>
      <w:r>
        <w:tab/>
      </w:r>
      <w:r>
        <w:tab/>
        <w:t xml:space="preserve">                </w:t>
      </w:r>
      <w:r w:rsidR="006A78B8">
        <w:tab/>
      </w:r>
    </w:p>
    <w:p w14:paraId="536A5FD9" w14:textId="32EBFC0C" w:rsidR="004E66BC" w:rsidRPr="004E66BC" w:rsidRDefault="004E66BC" w:rsidP="004E66BC">
      <w:pPr>
        <w:pStyle w:val="Ttulo1"/>
        <w:rPr>
          <w:rFonts w:ascii="Arial" w:hAnsi="Arial" w:cs="Arial"/>
          <w:color w:val="auto"/>
          <w:sz w:val="24"/>
          <w:szCs w:val="24"/>
        </w:rPr>
      </w:pPr>
    </w:p>
    <w:p w14:paraId="48C91442" w14:textId="5D8FBEF3" w:rsidR="004E66BC" w:rsidRPr="00920B26" w:rsidRDefault="004E66BC" w:rsidP="00920B26">
      <w:pPr>
        <w:pStyle w:val="Ttulo1"/>
        <w:rPr>
          <w:rFonts w:ascii="Arial" w:hAnsi="Arial" w:cs="Arial"/>
          <w:color w:val="auto"/>
          <w:sz w:val="24"/>
          <w:szCs w:val="24"/>
        </w:rPr>
      </w:pPr>
      <w:r w:rsidRPr="004E66BC">
        <w:rPr>
          <w:rFonts w:ascii="Arial" w:hAnsi="Arial" w:cs="Arial"/>
          <w:color w:val="auto"/>
          <w:sz w:val="24"/>
          <w:szCs w:val="24"/>
        </w:rPr>
        <w:t>Diccionario de datos</w:t>
      </w:r>
    </w:p>
    <w:p w14:paraId="1C13FEBC" w14:textId="76711664" w:rsidR="004E66BC" w:rsidRPr="00EE0754" w:rsidRDefault="00EE0754" w:rsidP="004E66BC">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36"/>
          <w:szCs w:val="36"/>
          <w:u w:val="single"/>
          <w:lang w:eastAsia="es-ES"/>
        </w:rPr>
      </w:pPr>
      <w:proofErr w:type="spellStart"/>
      <w:r>
        <w:rPr>
          <w:rFonts w:ascii="Times New Roman" w:eastAsia="Times New Roman" w:hAnsi="Times New Roman" w:cs="Times New Roman"/>
          <w:b/>
          <w:bCs/>
          <w:color w:val="000000"/>
          <w:kern w:val="36"/>
          <w:sz w:val="36"/>
          <w:szCs w:val="36"/>
          <w:u w:val="single"/>
          <w:lang w:eastAsia="es-ES"/>
        </w:rPr>
        <w:t>d</w:t>
      </w:r>
      <w:r w:rsidR="004E66BC" w:rsidRPr="00EE0754">
        <w:rPr>
          <w:rFonts w:ascii="Times New Roman" w:eastAsia="Times New Roman" w:hAnsi="Times New Roman" w:cs="Times New Roman"/>
          <w:b/>
          <w:bCs/>
          <w:color w:val="000000"/>
          <w:kern w:val="36"/>
          <w:sz w:val="36"/>
          <w:szCs w:val="36"/>
          <w:u w:val="single"/>
          <w:lang w:eastAsia="es-ES"/>
        </w:rPr>
        <w:t>bhotel</w:t>
      </w:r>
      <w:proofErr w:type="spellEnd"/>
      <w:r>
        <w:rPr>
          <w:rFonts w:ascii="Times New Roman" w:eastAsia="Times New Roman" w:hAnsi="Times New Roman" w:cs="Times New Roman"/>
          <w:b/>
          <w:bCs/>
          <w:color w:val="000000"/>
          <w:kern w:val="36"/>
          <w:sz w:val="36"/>
          <w:szCs w:val="36"/>
          <w:u w:val="single"/>
          <w:lang w:eastAsia="es-ES"/>
        </w:rPr>
        <w:t xml:space="preserve"> </w:t>
      </w:r>
    </w:p>
    <w:p w14:paraId="46202360" w14:textId="005A74FD" w:rsidR="004E66BC" w:rsidRDefault="00EE0754"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es-ES"/>
        </w:rPr>
      </w:pPr>
      <w:proofErr w:type="spellStart"/>
      <w:r>
        <w:rPr>
          <w:rFonts w:ascii="Times New Roman" w:eastAsia="Times New Roman" w:hAnsi="Times New Roman" w:cs="Times New Roman"/>
          <w:b/>
          <w:bCs/>
          <w:color w:val="000000"/>
          <w:sz w:val="36"/>
          <w:szCs w:val="36"/>
          <w:lang w:eastAsia="es-ES"/>
        </w:rPr>
        <w:t>t</w:t>
      </w:r>
      <w:r w:rsidR="004E66BC">
        <w:rPr>
          <w:rFonts w:ascii="Times New Roman" w:eastAsia="Times New Roman" w:hAnsi="Times New Roman" w:cs="Times New Roman"/>
          <w:b/>
          <w:bCs/>
          <w:color w:val="000000"/>
          <w:sz w:val="36"/>
          <w:szCs w:val="36"/>
          <w:lang w:eastAsia="es-ES"/>
        </w:rPr>
        <w:t>bcliente</w:t>
      </w:r>
      <w:proofErr w:type="spellEnd"/>
      <w:r>
        <w:rPr>
          <w:rFonts w:ascii="Times New Roman" w:eastAsia="Times New Roman" w:hAnsi="Times New Roman" w:cs="Times New Roman"/>
          <w:b/>
          <w:bCs/>
          <w:color w:val="000000"/>
          <w:sz w:val="36"/>
          <w:szCs w:val="36"/>
          <w:lang w:eastAsia="es-ES"/>
        </w:rPr>
        <w:t xml:space="preserve"> </w:t>
      </w:r>
    </w:p>
    <w:p w14:paraId="59F9F2BD"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 xml:space="preserve">Esta tabla almacenara la </w:t>
      </w:r>
      <w:proofErr w:type="spellStart"/>
      <w:r>
        <w:rPr>
          <w:rFonts w:ascii="Times New Roman" w:eastAsia="Times New Roman" w:hAnsi="Times New Roman" w:cs="Times New Roman"/>
          <w:i/>
          <w:iCs/>
          <w:color w:val="000000"/>
          <w:sz w:val="27"/>
          <w:szCs w:val="27"/>
          <w:lang w:eastAsia="es-ES"/>
        </w:rPr>
        <w:t>informacion</w:t>
      </w:r>
      <w:proofErr w:type="spellEnd"/>
      <w:r>
        <w:rPr>
          <w:rFonts w:ascii="Times New Roman" w:eastAsia="Times New Roman" w:hAnsi="Times New Roman" w:cs="Times New Roman"/>
          <w:i/>
          <w:iCs/>
          <w:color w:val="000000"/>
          <w:sz w:val="27"/>
          <w:szCs w:val="27"/>
          <w:lang w:eastAsia="es-ES"/>
        </w:rPr>
        <w:t xml:space="preserve"> de los clientes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143"/>
        <w:gridCol w:w="1216"/>
        <w:gridCol w:w="590"/>
        <w:gridCol w:w="1763"/>
        <w:gridCol w:w="3096"/>
      </w:tblGrid>
      <w:tr w:rsidR="004E66BC" w14:paraId="3D45C31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E226D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F8A1F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6AE38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A7F84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ED93A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7419530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5ADC6B"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id_cliente</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C6C72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D29AD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8B70D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73D0A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Identificador de Cliente</w:t>
            </w:r>
          </w:p>
        </w:tc>
      </w:tr>
      <w:tr w:rsidR="004E66BC" w14:paraId="59D66F2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9295F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nombre_cli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8F487F"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CF2F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62153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D3F7C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Almacenara el nombre del cliente</w:t>
            </w:r>
          </w:p>
        </w:tc>
      </w:tr>
      <w:tr w:rsidR="004E66BC" w14:paraId="4BC4DAD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740D48"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apellido_cli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2E474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70D9D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60DFCC"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7669C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Almacenara el apellido del cliente</w:t>
            </w:r>
          </w:p>
        </w:tc>
      </w:tr>
      <w:tr w:rsidR="004E66BC" w14:paraId="3B2AA8A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0D8636"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telefono_cli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E2A05B"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2E9BA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15176C"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308352" w14:textId="3DB16226" w:rsidR="004E66BC" w:rsidRDefault="004E66BC">
            <w:pPr>
              <w:spacing w:after="0" w:line="240" w:lineRule="auto"/>
              <w:rPr>
                <w:rFonts w:ascii="Times New Roman" w:eastAsia="Times New Roman" w:hAnsi="Times New Roman" w:cs="Times New Roman"/>
                <w:color w:val="000000"/>
                <w:sz w:val="24"/>
                <w:szCs w:val="24"/>
                <w:lang w:val="es-ES" w:eastAsia="es-ES"/>
              </w:rPr>
            </w:pPr>
            <w:r w:rsidRPr="009E4AB0">
              <w:rPr>
                <w:rFonts w:ascii="Times New Roman" w:eastAsia="Times New Roman" w:hAnsi="Times New Roman" w:cs="Times New Roman"/>
                <w:color w:val="000000"/>
                <w:sz w:val="24"/>
                <w:szCs w:val="24"/>
                <w:u w:val="single"/>
                <w:lang w:eastAsia="es-ES"/>
              </w:rPr>
              <w:t>Almacen</w:t>
            </w:r>
            <w:r w:rsidR="00EE0754" w:rsidRPr="009E4AB0">
              <w:rPr>
                <w:rFonts w:ascii="Times New Roman" w:eastAsia="Times New Roman" w:hAnsi="Times New Roman" w:cs="Times New Roman"/>
                <w:color w:val="000000"/>
                <w:sz w:val="24"/>
                <w:szCs w:val="24"/>
                <w:u w:val="single"/>
                <w:lang w:eastAsia="es-ES"/>
              </w:rPr>
              <w:t>a</w:t>
            </w:r>
            <w:r w:rsidRPr="009E4AB0">
              <w:rPr>
                <w:rFonts w:ascii="Times New Roman" w:eastAsia="Times New Roman" w:hAnsi="Times New Roman" w:cs="Times New Roman"/>
                <w:color w:val="000000"/>
                <w:sz w:val="24"/>
                <w:szCs w:val="24"/>
                <w:u w:val="single"/>
                <w:lang w:eastAsia="es-ES"/>
              </w:rPr>
              <w:t>ra</w:t>
            </w:r>
            <w:r>
              <w:rPr>
                <w:rFonts w:ascii="Times New Roman" w:eastAsia="Times New Roman" w:hAnsi="Times New Roman" w:cs="Times New Roman"/>
                <w:color w:val="000000"/>
                <w:sz w:val="24"/>
                <w:szCs w:val="24"/>
                <w:lang w:eastAsia="es-ES"/>
              </w:rPr>
              <w:t xml:space="preserve"> el </w:t>
            </w:r>
            <w:proofErr w:type="spellStart"/>
            <w:r>
              <w:rPr>
                <w:rFonts w:ascii="Times New Roman" w:eastAsia="Times New Roman" w:hAnsi="Times New Roman" w:cs="Times New Roman"/>
                <w:color w:val="000000"/>
                <w:sz w:val="24"/>
                <w:szCs w:val="24"/>
                <w:lang w:eastAsia="es-ES"/>
              </w:rPr>
              <w:t>telefono</w:t>
            </w:r>
            <w:proofErr w:type="spellEnd"/>
            <w:r>
              <w:rPr>
                <w:rFonts w:ascii="Times New Roman" w:eastAsia="Times New Roman" w:hAnsi="Times New Roman" w:cs="Times New Roman"/>
                <w:color w:val="000000"/>
                <w:sz w:val="24"/>
                <w:szCs w:val="24"/>
                <w:lang w:eastAsia="es-ES"/>
              </w:rPr>
              <w:t xml:space="preserve"> del cliente</w:t>
            </w:r>
          </w:p>
        </w:tc>
      </w:tr>
      <w:tr w:rsidR="004E66BC" w14:paraId="0C1F3D1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94A33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correo_cli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45AC86"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F8782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266A7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CEA86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Almacenara el correo del cliente</w:t>
            </w:r>
          </w:p>
        </w:tc>
      </w:tr>
      <w:tr w:rsidR="004E66BC" w14:paraId="4763AE2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77E57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id_tipodocumento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A9CF1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7B1B5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D4E55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6E5945" w14:textId="77777777" w:rsidR="004E66BC" w:rsidRDefault="004E66BC">
            <w:pPr>
              <w:spacing w:after="0"/>
              <w:rPr>
                <w:sz w:val="20"/>
                <w:szCs w:val="20"/>
                <w:lang w:eastAsia="es-SV"/>
              </w:rPr>
            </w:pPr>
          </w:p>
        </w:tc>
      </w:tr>
      <w:tr w:rsidR="004E66BC" w14:paraId="2166AED9"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1C818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A11752"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085605"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D8BE4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07A58B" w14:textId="77777777" w:rsidR="004E66BC" w:rsidRDefault="004E66BC">
            <w:pPr>
              <w:spacing w:after="0"/>
              <w:rPr>
                <w:sz w:val="20"/>
                <w:szCs w:val="20"/>
                <w:lang w:eastAsia="es-SV"/>
              </w:rPr>
            </w:pPr>
          </w:p>
        </w:tc>
      </w:tr>
    </w:tbl>
    <w:p w14:paraId="7B4E7D24"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941"/>
        <w:gridCol w:w="609"/>
        <w:gridCol w:w="501"/>
        <w:gridCol w:w="1069"/>
        <w:gridCol w:w="1276"/>
        <w:gridCol w:w="1024"/>
        <w:gridCol w:w="1033"/>
        <w:gridCol w:w="430"/>
        <w:gridCol w:w="925"/>
      </w:tblGrid>
      <w:tr w:rsidR="004E66BC" w14:paraId="2C225D75"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23C4C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40624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06234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84B94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C3D79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339C8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0959A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C1881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8E3F6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2DAB7EF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68169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37647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15F94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080C2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C71054"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id_cliente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CA506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7AD90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E5C7E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33A0C5" w14:textId="77777777" w:rsidR="004E66BC" w:rsidRDefault="004E66BC">
            <w:pPr>
              <w:rPr>
                <w:rFonts w:ascii="Times New Roman" w:eastAsia="Times New Roman" w:hAnsi="Times New Roman" w:cs="Times New Roman"/>
                <w:color w:val="000000"/>
                <w:sz w:val="24"/>
                <w:szCs w:val="24"/>
                <w:lang w:eastAsia="es-ES"/>
              </w:rPr>
            </w:pPr>
          </w:p>
        </w:tc>
      </w:tr>
      <w:tr w:rsidR="004E66BC" w14:paraId="74762E7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324B3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fk_id_tipodocumento_1_idx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7CE22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FE176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D51E6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FBB6D8"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id_tipodocumento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A2787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F4AB6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60420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D27F9B" w14:textId="77777777" w:rsidR="004E66BC" w:rsidRDefault="004E66BC">
            <w:pPr>
              <w:rPr>
                <w:rFonts w:ascii="Times New Roman" w:eastAsia="Times New Roman" w:hAnsi="Times New Roman" w:cs="Times New Roman"/>
                <w:color w:val="000000"/>
                <w:sz w:val="24"/>
                <w:szCs w:val="24"/>
                <w:lang w:eastAsia="es-ES"/>
              </w:rPr>
            </w:pPr>
          </w:p>
        </w:tc>
      </w:tr>
    </w:tbl>
    <w:p w14:paraId="74E10D7A"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tbdepartamento</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809"/>
        <w:gridCol w:w="1216"/>
        <w:gridCol w:w="590"/>
        <w:gridCol w:w="1763"/>
        <w:gridCol w:w="1416"/>
      </w:tblGrid>
      <w:tr w:rsidR="004E66BC" w14:paraId="2346BFD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CEEC8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5567A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75BBA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AC843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58A1D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14ED328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39FD5B"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id_departamento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B987FE"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A2DF8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66507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294948" w14:textId="77777777" w:rsidR="004E66BC" w:rsidRDefault="004E66BC">
            <w:pPr>
              <w:spacing w:after="0"/>
              <w:rPr>
                <w:sz w:val="20"/>
                <w:szCs w:val="20"/>
                <w:lang w:eastAsia="es-SV"/>
              </w:rPr>
            </w:pPr>
          </w:p>
        </w:tc>
      </w:tr>
      <w:tr w:rsidR="004E66BC" w14:paraId="78118CD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B79FE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departamento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7D883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DF0A5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9C37BE"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135E32" w14:textId="77777777" w:rsidR="004E66BC" w:rsidRDefault="004E66BC">
            <w:pPr>
              <w:spacing w:after="0"/>
              <w:rPr>
                <w:sz w:val="20"/>
                <w:szCs w:val="20"/>
                <w:lang w:eastAsia="es-SV"/>
              </w:rPr>
            </w:pPr>
          </w:p>
        </w:tc>
      </w:tr>
    </w:tbl>
    <w:p w14:paraId="5454E481"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65"/>
        <w:gridCol w:w="700"/>
        <w:gridCol w:w="573"/>
        <w:gridCol w:w="1242"/>
        <w:gridCol w:w="1379"/>
        <w:gridCol w:w="1189"/>
        <w:gridCol w:w="1199"/>
        <w:gridCol w:w="489"/>
        <w:gridCol w:w="1072"/>
      </w:tblGrid>
      <w:tr w:rsidR="004E66BC" w14:paraId="2F9B96DF"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CEFEF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17CB8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E7E1A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CC93EF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81DF3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5C945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B3041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B12C0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F275B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2F49DCF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F7C03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965B6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3D01F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8042A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891C27"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id_departamento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09C35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7727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0E155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569974" w14:textId="77777777" w:rsidR="004E66BC" w:rsidRDefault="004E66BC">
            <w:pPr>
              <w:rPr>
                <w:rFonts w:ascii="Times New Roman" w:eastAsia="Times New Roman" w:hAnsi="Times New Roman" w:cs="Times New Roman"/>
                <w:color w:val="000000"/>
                <w:sz w:val="24"/>
                <w:szCs w:val="24"/>
                <w:lang w:eastAsia="es-ES"/>
              </w:rPr>
            </w:pPr>
          </w:p>
        </w:tc>
      </w:tr>
    </w:tbl>
    <w:p w14:paraId="3FAEEA2A"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tbempleado</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436"/>
        <w:gridCol w:w="1336"/>
        <w:gridCol w:w="590"/>
        <w:gridCol w:w="1763"/>
        <w:gridCol w:w="1416"/>
      </w:tblGrid>
      <w:tr w:rsidR="004E66BC" w14:paraId="1E7FA6E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5A1F7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7588F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1383A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AE926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3384E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207037D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32E335"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id_empleado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432254"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889B3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B7C81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837018" w14:textId="77777777" w:rsidR="004E66BC" w:rsidRDefault="004E66BC">
            <w:pPr>
              <w:spacing w:after="0"/>
              <w:rPr>
                <w:sz w:val="20"/>
                <w:szCs w:val="20"/>
                <w:lang w:eastAsia="es-SV"/>
              </w:rPr>
            </w:pPr>
          </w:p>
        </w:tc>
      </w:tr>
      <w:tr w:rsidR="004E66BC" w14:paraId="3048D33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1AF4F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nombre_emp</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349AF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2A03D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E34B7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213A7" w14:textId="77777777" w:rsidR="004E66BC" w:rsidRDefault="004E66BC">
            <w:pPr>
              <w:spacing w:after="0"/>
              <w:rPr>
                <w:sz w:val="20"/>
                <w:szCs w:val="20"/>
                <w:lang w:eastAsia="es-SV"/>
              </w:rPr>
            </w:pPr>
          </w:p>
        </w:tc>
      </w:tr>
      <w:tr w:rsidR="004E66BC" w14:paraId="47838C3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DB03B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apellido_emp</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2AB2E4"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1D90D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4A9B4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334FA7" w14:textId="77777777" w:rsidR="004E66BC" w:rsidRDefault="004E66BC">
            <w:pPr>
              <w:spacing w:after="0"/>
              <w:rPr>
                <w:sz w:val="20"/>
                <w:szCs w:val="20"/>
                <w:lang w:eastAsia="es-SV"/>
              </w:rPr>
            </w:pPr>
          </w:p>
        </w:tc>
      </w:tr>
      <w:tr w:rsidR="004E66BC" w14:paraId="157C8AB9"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A7E07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direccion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5A388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125)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38497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76F1D"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1E8261" w14:textId="77777777" w:rsidR="004E66BC" w:rsidRDefault="004E66BC">
            <w:pPr>
              <w:spacing w:after="0"/>
              <w:rPr>
                <w:sz w:val="20"/>
                <w:szCs w:val="20"/>
                <w:lang w:eastAsia="es-SV"/>
              </w:rPr>
            </w:pPr>
          </w:p>
        </w:tc>
      </w:tr>
      <w:tr w:rsidR="004E66BC" w14:paraId="4526B95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E2999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id_tipodocumento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2C4E5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C72B5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D57AA0"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CE0871" w14:textId="77777777" w:rsidR="004E66BC" w:rsidRDefault="004E66BC">
            <w:pPr>
              <w:spacing w:after="0"/>
              <w:rPr>
                <w:sz w:val="20"/>
                <w:szCs w:val="20"/>
                <w:lang w:eastAsia="es-SV"/>
              </w:rPr>
            </w:pPr>
          </w:p>
        </w:tc>
      </w:tr>
      <w:tr w:rsidR="004E66BC" w14:paraId="1CDEEC8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A1D4E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70F9D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2D337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1C93A7"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5960AF" w14:textId="77777777" w:rsidR="004E66BC" w:rsidRDefault="004E66BC">
            <w:pPr>
              <w:spacing w:after="0"/>
              <w:rPr>
                <w:sz w:val="20"/>
                <w:szCs w:val="20"/>
                <w:lang w:eastAsia="es-SV"/>
              </w:rPr>
            </w:pPr>
          </w:p>
        </w:tc>
      </w:tr>
      <w:tr w:rsidR="004E66BC" w14:paraId="55FEBF4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24871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telefono_emp</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5EDF2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A3FA0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BB484B"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D11AD2" w14:textId="77777777" w:rsidR="004E66BC" w:rsidRDefault="004E66BC">
            <w:pPr>
              <w:spacing w:after="0"/>
              <w:rPr>
                <w:sz w:val="20"/>
                <w:szCs w:val="20"/>
                <w:lang w:eastAsia="es-SV"/>
              </w:rPr>
            </w:pPr>
          </w:p>
        </w:tc>
      </w:tr>
      <w:tr w:rsidR="004E66BC" w14:paraId="70359F5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FC201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nacimiento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6704E3"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r>
              <w:rPr>
                <w:rFonts w:ascii="Times New Roman" w:eastAsia="Times New Roman" w:hAnsi="Times New Roman" w:cs="Times New Roman"/>
                <w:color w:val="000000"/>
                <w:sz w:val="24"/>
                <w:szCs w:val="24"/>
                <w:lang w:val="en" w:eastAsia="es-ES"/>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337B1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0505BB"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B9A681" w14:textId="77777777" w:rsidR="004E66BC" w:rsidRDefault="004E66BC">
            <w:pPr>
              <w:spacing w:after="0"/>
              <w:rPr>
                <w:sz w:val="20"/>
                <w:szCs w:val="20"/>
                <w:lang w:eastAsia="es-SV"/>
              </w:rPr>
            </w:pPr>
          </w:p>
        </w:tc>
      </w:tr>
      <w:tr w:rsidR="004E66BC" w14:paraId="4BE4F0D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2DDB5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4373AF"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BA08C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F03648"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F163D" w14:textId="77777777" w:rsidR="004E66BC" w:rsidRDefault="004E66BC">
            <w:pPr>
              <w:spacing w:after="0"/>
              <w:rPr>
                <w:sz w:val="20"/>
                <w:szCs w:val="20"/>
                <w:lang w:eastAsia="es-SV"/>
              </w:rPr>
            </w:pPr>
          </w:p>
        </w:tc>
      </w:tr>
      <w:tr w:rsidR="004E66BC" w14:paraId="6AE18CF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F810F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id_municipio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AEC72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1B796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0CB0B7"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45018" w14:textId="77777777" w:rsidR="004E66BC" w:rsidRDefault="004E66BC">
            <w:pPr>
              <w:spacing w:after="0"/>
              <w:rPr>
                <w:sz w:val="20"/>
                <w:szCs w:val="20"/>
                <w:lang w:eastAsia="es-SV"/>
              </w:rPr>
            </w:pPr>
          </w:p>
        </w:tc>
      </w:tr>
      <w:tr w:rsidR="004E66BC" w14:paraId="09E9AAD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EA07C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id_horario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39E0C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70C03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8B6908"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492A54" w14:textId="77777777" w:rsidR="004E66BC" w:rsidRDefault="004E66BC">
            <w:pPr>
              <w:spacing w:after="0"/>
              <w:rPr>
                <w:sz w:val="20"/>
                <w:szCs w:val="20"/>
                <w:lang w:eastAsia="es-SV"/>
              </w:rPr>
            </w:pPr>
          </w:p>
        </w:tc>
      </w:tr>
      <w:tr w:rsidR="004E66BC" w14:paraId="1DBB53B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4CABA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id_estadoempleado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62684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467B1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D6718"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98C49C" w14:textId="77777777" w:rsidR="004E66BC" w:rsidRDefault="004E66BC">
            <w:pPr>
              <w:spacing w:after="0"/>
              <w:rPr>
                <w:sz w:val="20"/>
                <w:szCs w:val="20"/>
                <w:lang w:eastAsia="es-SV"/>
              </w:rPr>
            </w:pPr>
          </w:p>
        </w:tc>
      </w:tr>
      <w:tr w:rsidR="004E66BC" w14:paraId="0BF86B9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86579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id_hotel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D9F3DF"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D939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30E8B"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11E7DA" w14:textId="77777777" w:rsidR="004E66BC" w:rsidRDefault="004E66BC">
            <w:pPr>
              <w:spacing w:after="0"/>
              <w:rPr>
                <w:sz w:val="20"/>
                <w:szCs w:val="20"/>
                <w:lang w:eastAsia="es-SV"/>
              </w:rPr>
            </w:pPr>
          </w:p>
        </w:tc>
      </w:tr>
    </w:tbl>
    <w:p w14:paraId="54454292"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857"/>
        <w:gridCol w:w="610"/>
        <w:gridCol w:w="502"/>
        <w:gridCol w:w="1071"/>
        <w:gridCol w:w="1350"/>
        <w:gridCol w:w="1026"/>
        <w:gridCol w:w="1035"/>
        <w:gridCol w:w="430"/>
        <w:gridCol w:w="927"/>
      </w:tblGrid>
      <w:tr w:rsidR="004E66BC" w14:paraId="39A53E0B"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17C16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62F7D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C9C24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2EEB7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0D287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D692C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C9E0E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C65E2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17D72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0395B36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4A0E3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10A5E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BA73A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F39F7D"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3A65BD"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5DC9A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D8B7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AB595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8F895F" w14:textId="77777777" w:rsidR="004E66BC" w:rsidRDefault="004E66BC">
            <w:pPr>
              <w:rPr>
                <w:rFonts w:ascii="Times New Roman" w:eastAsia="Times New Roman" w:hAnsi="Times New Roman" w:cs="Times New Roman"/>
                <w:color w:val="000000"/>
                <w:sz w:val="24"/>
                <w:szCs w:val="24"/>
                <w:lang w:eastAsia="es-ES"/>
              </w:rPr>
            </w:pPr>
          </w:p>
        </w:tc>
      </w:tr>
      <w:tr w:rsidR="004E66BC" w14:paraId="09D8607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10C24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fk_id_tipodocumento_idx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FAC0D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C3D84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4D318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70D23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id_tipodocumento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C81B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48E9C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D35C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45263A" w14:textId="77777777" w:rsidR="004E66BC" w:rsidRDefault="004E66BC">
            <w:pPr>
              <w:rPr>
                <w:rFonts w:ascii="Times New Roman" w:eastAsia="Times New Roman" w:hAnsi="Times New Roman" w:cs="Times New Roman"/>
                <w:color w:val="000000"/>
                <w:sz w:val="24"/>
                <w:szCs w:val="24"/>
                <w:lang w:eastAsia="es-ES"/>
              </w:rPr>
            </w:pPr>
          </w:p>
        </w:tc>
      </w:tr>
      <w:tr w:rsidR="004E66BC" w14:paraId="135F0B0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FA074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fk_id_municipio_idx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F527C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03A4A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CF9C3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A7C644"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id_municipio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6DD69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CE98C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C6F08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06C275" w14:textId="77777777" w:rsidR="004E66BC" w:rsidRDefault="004E66BC">
            <w:pPr>
              <w:rPr>
                <w:rFonts w:ascii="Times New Roman" w:eastAsia="Times New Roman" w:hAnsi="Times New Roman" w:cs="Times New Roman"/>
                <w:color w:val="000000"/>
                <w:sz w:val="24"/>
                <w:szCs w:val="24"/>
                <w:lang w:eastAsia="es-ES"/>
              </w:rPr>
            </w:pPr>
          </w:p>
        </w:tc>
      </w:tr>
      <w:tr w:rsidR="004E66BC" w14:paraId="43A066B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6BD3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fk_id_horario_idx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05F79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F84B6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7259D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ED13EC"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id_horario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232E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6BC0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682DA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AC936C" w14:textId="77777777" w:rsidR="004E66BC" w:rsidRDefault="004E66BC">
            <w:pPr>
              <w:rPr>
                <w:rFonts w:ascii="Times New Roman" w:eastAsia="Times New Roman" w:hAnsi="Times New Roman" w:cs="Times New Roman"/>
                <w:color w:val="000000"/>
                <w:sz w:val="24"/>
                <w:szCs w:val="24"/>
                <w:lang w:eastAsia="es-ES"/>
              </w:rPr>
            </w:pPr>
          </w:p>
        </w:tc>
      </w:tr>
      <w:tr w:rsidR="004E66BC" w14:paraId="69F5FD6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910AB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fk_id_estadoempleado_idx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55DE7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441AA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E4A1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CFF49"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4A96D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8AAC8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095D6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51389E" w14:textId="77777777" w:rsidR="004E66BC" w:rsidRDefault="004E66BC">
            <w:pPr>
              <w:rPr>
                <w:rFonts w:ascii="Times New Roman" w:eastAsia="Times New Roman" w:hAnsi="Times New Roman" w:cs="Times New Roman"/>
                <w:color w:val="000000"/>
                <w:sz w:val="24"/>
                <w:szCs w:val="24"/>
                <w:lang w:eastAsia="es-ES"/>
              </w:rPr>
            </w:pPr>
          </w:p>
        </w:tc>
      </w:tr>
      <w:tr w:rsidR="004E66BC" w14:paraId="5A27785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0864D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fk_id_hotel_idx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124E7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58554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CC49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F6E8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id_hotel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5F694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608B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99BC2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D43CA6" w14:textId="77777777" w:rsidR="004E66BC" w:rsidRDefault="004E66BC">
            <w:pPr>
              <w:rPr>
                <w:rFonts w:ascii="Times New Roman" w:eastAsia="Times New Roman" w:hAnsi="Times New Roman" w:cs="Times New Roman"/>
                <w:color w:val="000000"/>
                <w:sz w:val="24"/>
                <w:szCs w:val="24"/>
                <w:lang w:eastAsia="es-ES"/>
              </w:rPr>
            </w:pPr>
          </w:p>
        </w:tc>
      </w:tr>
    </w:tbl>
    <w:p w14:paraId="374122E9"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tbestadoempleado</w:t>
      </w:r>
      <w:proofErr w:type="spellEnd"/>
    </w:p>
    <w:p w14:paraId="58E5150B"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 xml:space="preserve">Almacenara los </w:t>
      </w:r>
      <w:proofErr w:type="spellStart"/>
      <w:r>
        <w:rPr>
          <w:rFonts w:ascii="Times New Roman" w:eastAsia="Times New Roman" w:hAnsi="Times New Roman" w:cs="Times New Roman"/>
          <w:i/>
          <w:iCs/>
          <w:color w:val="000000"/>
          <w:sz w:val="27"/>
          <w:szCs w:val="27"/>
          <w:lang w:eastAsia="es-ES"/>
        </w:rPr>
        <w:t>etados</w:t>
      </w:r>
      <w:proofErr w:type="spellEnd"/>
      <w:r>
        <w:rPr>
          <w:rFonts w:ascii="Times New Roman" w:eastAsia="Times New Roman" w:hAnsi="Times New Roman" w:cs="Times New Roman"/>
          <w:i/>
          <w:iCs/>
          <w:color w:val="000000"/>
          <w:sz w:val="27"/>
          <w:szCs w:val="27"/>
          <w:lang w:eastAsia="es-ES"/>
        </w:rPr>
        <w:t xml:space="preserve"> para todo lo que se necesite</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3049"/>
        <w:gridCol w:w="1216"/>
        <w:gridCol w:w="590"/>
        <w:gridCol w:w="1763"/>
        <w:gridCol w:w="1416"/>
      </w:tblGrid>
      <w:tr w:rsidR="004E66BC" w14:paraId="152D2EE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651D0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16EA0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1C3A7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CFC157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CF4F9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99EAD4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6CD559"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id_estadoempleado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4155C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839D3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330C97"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76CCE0" w14:textId="77777777" w:rsidR="004E66BC" w:rsidRDefault="004E66BC">
            <w:pPr>
              <w:spacing w:after="0"/>
              <w:rPr>
                <w:sz w:val="20"/>
                <w:szCs w:val="20"/>
                <w:lang w:eastAsia="es-SV"/>
              </w:rPr>
            </w:pPr>
          </w:p>
        </w:tc>
      </w:tr>
      <w:tr w:rsidR="004E66BC" w14:paraId="63517E0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6A590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E65263"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F3689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7FF8340"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5B22C4" w14:textId="77777777" w:rsidR="004E66BC" w:rsidRDefault="004E66BC">
            <w:pPr>
              <w:spacing w:after="0"/>
              <w:rPr>
                <w:sz w:val="20"/>
                <w:szCs w:val="20"/>
                <w:lang w:eastAsia="es-SV"/>
              </w:rPr>
            </w:pPr>
          </w:p>
        </w:tc>
      </w:tr>
    </w:tbl>
    <w:p w14:paraId="485E02E1"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45"/>
        <w:gridCol w:w="686"/>
        <w:gridCol w:w="562"/>
        <w:gridCol w:w="1215"/>
        <w:gridCol w:w="1535"/>
        <w:gridCol w:w="1163"/>
        <w:gridCol w:w="1173"/>
        <w:gridCol w:w="480"/>
        <w:gridCol w:w="1049"/>
      </w:tblGrid>
      <w:tr w:rsidR="004E66BC" w14:paraId="5C4D442E"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A14E2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3EFA0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0B385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7DFC6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48291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B5C7FD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A12EF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9303E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0AB1A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0DC9FE3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3D789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49326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2017B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3B00C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99B3B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8FB8F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B7949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CCAC9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06E69D" w14:textId="77777777" w:rsidR="004E66BC" w:rsidRDefault="004E66BC">
            <w:pPr>
              <w:rPr>
                <w:rFonts w:ascii="Times New Roman" w:eastAsia="Times New Roman" w:hAnsi="Times New Roman" w:cs="Times New Roman"/>
                <w:color w:val="000000"/>
                <w:sz w:val="24"/>
                <w:szCs w:val="24"/>
                <w:lang w:eastAsia="es-ES"/>
              </w:rPr>
            </w:pPr>
          </w:p>
        </w:tc>
      </w:tr>
    </w:tbl>
    <w:p w14:paraId="192B1E8A"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tbestadohabitacion</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3116"/>
        <w:gridCol w:w="1216"/>
        <w:gridCol w:w="590"/>
        <w:gridCol w:w="1763"/>
        <w:gridCol w:w="1416"/>
      </w:tblGrid>
      <w:tr w:rsidR="004E66BC" w14:paraId="37C55F0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3F465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7A1F8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18EA3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DE2E3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9F3BC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0C385A8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DB03DB"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id_estadohabitacion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2FB582"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32AF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A457C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C7D4B8" w14:textId="77777777" w:rsidR="004E66BC" w:rsidRDefault="004E66BC">
            <w:pPr>
              <w:spacing w:after="0"/>
              <w:rPr>
                <w:sz w:val="20"/>
                <w:szCs w:val="20"/>
                <w:lang w:eastAsia="es-SV"/>
              </w:rPr>
            </w:pPr>
          </w:p>
        </w:tc>
      </w:tr>
      <w:tr w:rsidR="004E66BC" w14:paraId="67D3EB8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F4E18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7CC9A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506AF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25B158"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116EC8" w14:textId="77777777" w:rsidR="004E66BC" w:rsidRDefault="004E66BC">
            <w:pPr>
              <w:spacing w:after="0"/>
              <w:rPr>
                <w:sz w:val="20"/>
                <w:szCs w:val="20"/>
                <w:lang w:eastAsia="es-SV"/>
              </w:rPr>
            </w:pPr>
          </w:p>
        </w:tc>
      </w:tr>
    </w:tbl>
    <w:p w14:paraId="4800C55C"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40"/>
        <w:gridCol w:w="682"/>
        <w:gridCol w:w="559"/>
        <w:gridCol w:w="1208"/>
        <w:gridCol w:w="1577"/>
        <w:gridCol w:w="1156"/>
        <w:gridCol w:w="1166"/>
        <w:gridCol w:w="477"/>
        <w:gridCol w:w="1043"/>
      </w:tblGrid>
      <w:tr w:rsidR="004E66BC" w14:paraId="33658F1A"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A0304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6966D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9C204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8EFE2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B957E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6E90D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B8347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C2A72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946EA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7424157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2FA62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05C12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CF6AE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44FE4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DAD165"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9FB1A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6E788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3BE3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7553FF" w14:textId="77777777" w:rsidR="004E66BC" w:rsidRDefault="004E66BC">
            <w:pPr>
              <w:rPr>
                <w:rFonts w:ascii="Times New Roman" w:eastAsia="Times New Roman" w:hAnsi="Times New Roman" w:cs="Times New Roman"/>
                <w:color w:val="000000"/>
                <w:sz w:val="24"/>
                <w:szCs w:val="24"/>
                <w:lang w:eastAsia="es-ES"/>
              </w:rPr>
            </w:pPr>
          </w:p>
        </w:tc>
      </w:tr>
    </w:tbl>
    <w:p w14:paraId="27580FB5"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tbestadonivel</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596"/>
        <w:gridCol w:w="1216"/>
        <w:gridCol w:w="590"/>
        <w:gridCol w:w="1763"/>
        <w:gridCol w:w="1416"/>
      </w:tblGrid>
      <w:tr w:rsidR="004E66BC" w14:paraId="2C19BF9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5F634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7164E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39BDE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38013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9480B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7D49B8E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D90EE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id_estadonivel</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1C9898"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16C46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7889D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4BE2D4" w14:textId="77777777" w:rsidR="004E66BC" w:rsidRDefault="004E66BC">
            <w:pPr>
              <w:spacing w:after="0"/>
              <w:rPr>
                <w:sz w:val="20"/>
                <w:szCs w:val="20"/>
                <w:lang w:eastAsia="es-SV"/>
              </w:rPr>
            </w:pPr>
          </w:p>
        </w:tc>
      </w:tr>
      <w:tr w:rsidR="004E66BC" w14:paraId="5DB49D2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485B1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DBC9C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D91FF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AB97C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E97EDD" w14:textId="77777777" w:rsidR="004E66BC" w:rsidRDefault="004E66BC">
            <w:pPr>
              <w:spacing w:after="0"/>
              <w:rPr>
                <w:sz w:val="20"/>
                <w:szCs w:val="20"/>
                <w:lang w:eastAsia="es-SV"/>
              </w:rPr>
            </w:pPr>
          </w:p>
        </w:tc>
      </w:tr>
    </w:tbl>
    <w:p w14:paraId="74FDDC33"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84"/>
        <w:gridCol w:w="714"/>
        <w:gridCol w:w="584"/>
        <w:gridCol w:w="1267"/>
        <w:gridCol w:w="1234"/>
        <w:gridCol w:w="1212"/>
        <w:gridCol w:w="1223"/>
        <w:gridCol w:w="497"/>
        <w:gridCol w:w="1093"/>
      </w:tblGrid>
      <w:tr w:rsidR="004E66BC" w14:paraId="19EC2075"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F5741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74191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F31C5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92E3B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35A59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1F473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FCA27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F2592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52C21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5A418909"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A5DBF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F4FDD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BB93F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279F9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21C39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583A2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BB2DD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DAD59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3FFFB4" w14:textId="77777777" w:rsidR="004E66BC" w:rsidRDefault="004E66BC">
            <w:pPr>
              <w:rPr>
                <w:rFonts w:ascii="Times New Roman" w:eastAsia="Times New Roman" w:hAnsi="Times New Roman" w:cs="Times New Roman"/>
                <w:color w:val="000000"/>
                <w:sz w:val="24"/>
                <w:szCs w:val="24"/>
                <w:lang w:eastAsia="es-ES"/>
              </w:rPr>
            </w:pPr>
          </w:p>
        </w:tc>
      </w:tr>
    </w:tbl>
    <w:p w14:paraId="1F3306A6"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tbestadoreservacion</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3222"/>
        <w:gridCol w:w="1216"/>
        <w:gridCol w:w="590"/>
        <w:gridCol w:w="1763"/>
        <w:gridCol w:w="1416"/>
      </w:tblGrid>
      <w:tr w:rsidR="004E66BC" w14:paraId="1DA9A0F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92C2C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4645A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EABB7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27572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46EAC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0468E6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9036C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id_estadoreservacion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9292D0"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70E9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97158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2122F3" w14:textId="77777777" w:rsidR="004E66BC" w:rsidRDefault="004E66BC">
            <w:pPr>
              <w:spacing w:after="0"/>
              <w:rPr>
                <w:sz w:val="20"/>
                <w:szCs w:val="20"/>
                <w:lang w:eastAsia="es-SV"/>
              </w:rPr>
            </w:pPr>
          </w:p>
        </w:tc>
      </w:tr>
      <w:tr w:rsidR="004E66BC" w14:paraId="09C138B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D111B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A1FB64"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35F79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68CBB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B7C6E" w14:textId="77777777" w:rsidR="004E66BC" w:rsidRDefault="004E66BC">
            <w:pPr>
              <w:spacing w:after="0"/>
              <w:rPr>
                <w:sz w:val="20"/>
                <w:szCs w:val="20"/>
                <w:lang w:eastAsia="es-SV"/>
              </w:rPr>
            </w:pPr>
          </w:p>
        </w:tc>
      </w:tr>
    </w:tbl>
    <w:p w14:paraId="54AA8E04"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32"/>
        <w:gridCol w:w="677"/>
        <w:gridCol w:w="554"/>
        <w:gridCol w:w="1196"/>
        <w:gridCol w:w="1643"/>
        <w:gridCol w:w="1145"/>
        <w:gridCol w:w="1155"/>
        <w:gridCol w:w="473"/>
        <w:gridCol w:w="1033"/>
      </w:tblGrid>
      <w:tr w:rsidR="004E66BC" w14:paraId="1ABF72B1"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1703C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F79D7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619BD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A4D30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41D09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ED4C6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9A351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F3630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2A31A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05AFED5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9FAB6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800DC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9D3FF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ABDB2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03E4CD"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id_estadoreservacion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6D60B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23467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51EBE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D33BF5" w14:textId="77777777" w:rsidR="004E66BC" w:rsidRDefault="004E66BC">
            <w:pPr>
              <w:rPr>
                <w:rFonts w:ascii="Times New Roman" w:eastAsia="Times New Roman" w:hAnsi="Times New Roman" w:cs="Times New Roman"/>
                <w:color w:val="000000"/>
                <w:sz w:val="24"/>
                <w:szCs w:val="24"/>
                <w:lang w:eastAsia="es-ES"/>
              </w:rPr>
            </w:pPr>
          </w:p>
        </w:tc>
      </w:tr>
    </w:tbl>
    <w:p w14:paraId="4930D315"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tbestadousuario</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823"/>
        <w:gridCol w:w="1216"/>
        <w:gridCol w:w="590"/>
        <w:gridCol w:w="1763"/>
        <w:gridCol w:w="1416"/>
      </w:tblGrid>
      <w:tr w:rsidR="004E66BC" w14:paraId="3C804A5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1EBA7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E498B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C449F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56C1F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5B881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540B2CB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B00AB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id_estadousuario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983A5E"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03F5D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FB6D8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A5E33C" w14:textId="77777777" w:rsidR="004E66BC" w:rsidRDefault="004E66BC">
            <w:pPr>
              <w:spacing w:after="0"/>
              <w:rPr>
                <w:sz w:val="20"/>
                <w:szCs w:val="20"/>
                <w:lang w:eastAsia="es-SV"/>
              </w:rPr>
            </w:pPr>
          </w:p>
        </w:tc>
      </w:tr>
      <w:tr w:rsidR="004E66BC" w14:paraId="79ECB78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BE6F7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C74CD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BFD2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8B45E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050064" w14:textId="77777777" w:rsidR="004E66BC" w:rsidRDefault="004E66BC">
            <w:pPr>
              <w:spacing w:after="0"/>
              <w:rPr>
                <w:sz w:val="20"/>
                <w:szCs w:val="20"/>
                <w:lang w:eastAsia="es-SV"/>
              </w:rPr>
            </w:pPr>
          </w:p>
        </w:tc>
      </w:tr>
    </w:tbl>
    <w:p w14:paraId="09495631"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66"/>
        <w:gridCol w:w="700"/>
        <w:gridCol w:w="572"/>
        <w:gridCol w:w="1240"/>
        <w:gridCol w:w="1388"/>
        <w:gridCol w:w="1187"/>
        <w:gridCol w:w="1197"/>
        <w:gridCol w:w="488"/>
        <w:gridCol w:w="1070"/>
      </w:tblGrid>
      <w:tr w:rsidR="004E66BC" w14:paraId="40EA11DA"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7C466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A6BF6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08C8C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0B3A4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CC7BAA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50015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513A4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34B7E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805FD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43B6A02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BBA22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48705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B4A4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2D128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CC09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E59B9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E491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97E14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A98741" w14:textId="77777777" w:rsidR="004E66BC" w:rsidRDefault="004E66BC">
            <w:pPr>
              <w:rPr>
                <w:rFonts w:ascii="Times New Roman" w:eastAsia="Times New Roman" w:hAnsi="Times New Roman" w:cs="Times New Roman"/>
                <w:color w:val="000000"/>
                <w:sz w:val="24"/>
                <w:szCs w:val="24"/>
                <w:lang w:eastAsia="es-ES"/>
              </w:rPr>
            </w:pPr>
          </w:p>
        </w:tc>
      </w:tr>
    </w:tbl>
    <w:p w14:paraId="5029F1D2"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tbhabitacion</w:t>
      </w:r>
      <w:proofErr w:type="spellEnd"/>
    </w:p>
    <w:p w14:paraId="742EEB57"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Almacenara datos de las habitaciones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503"/>
        <w:gridCol w:w="1096"/>
        <w:gridCol w:w="590"/>
        <w:gridCol w:w="1763"/>
        <w:gridCol w:w="1416"/>
      </w:tblGrid>
      <w:tr w:rsidR="004E66BC" w14:paraId="36ADD30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07519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D1870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36502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AE4AA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73AC8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2F0109D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85078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id_habitacion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7FE14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F1281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9C0460"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0A0AD" w14:textId="77777777" w:rsidR="004E66BC" w:rsidRDefault="004E66BC">
            <w:pPr>
              <w:spacing w:after="0"/>
              <w:rPr>
                <w:sz w:val="20"/>
                <w:szCs w:val="20"/>
                <w:lang w:eastAsia="es-SV"/>
              </w:rPr>
            </w:pPr>
          </w:p>
        </w:tc>
      </w:tr>
      <w:tr w:rsidR="004E66BC" w14:paraId="031301C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E2E2F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numero_hab</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299BC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4A2C2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8C048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9638EF" w14:textId="77777777" w:rsidR="004E66BC" w:rsidRDefault="004E66BC">
            <w:pPr>
              <w:spacing w:after="0"/>
              <w:rPr>
                <w:sz w:val="20"/>
                <w:szCs w:val="20"/>
                <w:lang w:eastAsia="es-SV"/>
              </w:rPr>
            </w:pPr>
          </w:p>
        </w:tc>
      </w:tr>
      <w:tr w:rsidR="004E66BC" w14:paraId="69380F6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3786F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id_tipohabitacion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422FA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2B6D7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13E56C"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551CA0" w14:textId="77777777" w:rsidR="004E66BC" w:rsidRDefault="004E66BC">
            <w:pPr>
              <w:spacing w:after="0"/>
              <w:rPr>
                <w:sz w:val="20"/>
                <w:szCs w:val="20"/>
                <w:lang w:eastAsia="es-SV"/>
              </w:rPr>
            </w:pPr>
          </w:p>
        </w:tc>
      </w:tr>
      <w:tr w:rsidR="004E66BC" w14:paraId="14AF9A1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B39DD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BAF62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82271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22469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F9FEC4" w14:textId="77777777" w:rsidR="004E66BC" w:rsidRDefault="004E66BC">
            <w:pPr>
              <w:spacing w:after="0"/>
              <w:rPr>
                <w:sz w:val="20"/>
                <w:szCs w:val="20"/>
                <w:lang w:eastAsia="es-SV"/>
              </w:rPr>
            </w:pPr>
          </w:p>
        </w:tc>
      </w:tr>
      <w:tr w:rsidR="004E66BC" w14:paraId="1D29581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B74BF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id_estadohabitacion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EABE0B"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89680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6827E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CEFF6A" w14:textId="77777777" w:rsidR="004E66BC" w:rsidRDefault="004E66BC">
            <w:pPr>
              <w:spacing w:after="0"/>
              <w:rPr>
                <w:sz w:val="20"/>
                <w:szCs w:val="20"/>
                <w:lang w:eastAsia="es-SV"/>
              </w:rPr>
            </w:pPr>
          </w:p>
        </w:tc>
      </w:tr>
    </w:tbl>
    <w:p w14:paraId="5624D78C"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880"/>
        <w:gridCol w:w="605"/>
        <w:gridCol w:w="498"/>
        <w:gridCol w:w="1060"/>
        <w:gridCol w:w="1381"/>
        <w:gridCol w:w="1016"/>
        <w:gridCol w:w="1024"/>
        <w:gridCol w:w="427"/>
        <w:gridCol w:w="917"/>
      </w:tblGrid>
      <w:tr w:rsidR="004E66BC" w14:paraId="28E8B7CA"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6DFF5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EA3CA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265A9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6D3C7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B5D8F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50FCA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F88D3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A4E8A5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1EF6A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00EE860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DF7B8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91C36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02217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CA6A9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67B13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076C9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DCD6BD"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26BEE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60D71" w14:textId="77777777" w:rsidR="004E66BC" w:rsidRDefault="004E66BC">
            <w:pPr>
              <w:rPr>
                <w:rFonts w:ascii="Times New Roman" w:eastAsia="Times New Roman" w:hAnsi="Times New Roman" w:cs="Times New Roman"/>
                <w:color w:val="000000"/>
                <w:sz w:val="24"/>
                <w:szCs w:val="24"/>
                <w:lang w:eastAsia="es-ES"/>
              </w:rPr>
            </w:pPr>
          </w:p>
        </w:tc>
      </w:tr>
      <w:tr w:rsidR="004E66BC" w14:paraId="078875E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97F26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fk_id_tipohabitacion_idx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3A9CE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A12BA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15275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34E36"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2C2F0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150F5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FA306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1EE6C9" w14:textId="77777777" w:rsidR="004E66BC" w:rsidRDefault="004E66BC">
            <w:pPr>
              <w:rPr>
                <w:rFonts w:ascii="Times New Roman" w:eastAsia="Times New Roman" w:hAnsi="Times New Roman" w:cs="Times New Roman"/>
                <w:color w:val="000000"/>
                <w:sz w:val="24"/>
                <w:szCs w:val="24"/>
                <w:lang w:eastAsia="es-ES"/>
              </w:rPr>
            </w:pPr>
          </w:p>
        </w:tc>
      </w:tr>
      <w:tr w:rsidR="004E66BC" w14:paraId="46F3BB8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20D4D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fk_id_nivel_idx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91605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28F01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8ECAE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0B4DD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B550D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EA78D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2A567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444ABB" w14:textId="77777777" w:rsidR="004E66BC" w:rsidRDefault="004E66BC">
            <w:pPr>
              <w:rPr>
                <w:rFonts w:ascii="Times New Roman" w:eastAsia="Times New Roman" w:hAnsi="Times New Roman" w:cs="Times New Roman"/>
                <w:color w:val="000000"/>
                <w:sz w:val="24"/>
                <w:szCs w:val="24"/>
                <w:lang w:eastAsia="es-ES"/>
              </w:rPr>
            </w:pPr>
          </w:p>
        </w:tc>
      </w:tr>
      <w:tr w:rsidR="004E66BC" w14:paraId="3976DB8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6F055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fk_id_estadohabitacion_idx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2C8A6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C6B3A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E657B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C01014"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587C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A61C0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8E30B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F036E6" w14:textId="77777777" w:rsidR="004E66BC" w:rsidRDefault="004E66BC">
            <w:pPr>
              <w:rPr>
                <w:rFonts w:ascii="Times New Roman" w:eastAsia="Times New Roman" w:hAnsi="Times New Roman" w:cs="Times New Roman"/>
                <w:color w:val="000000"/>
                <w:sz w:val="24"/>
                <w:szCs w:val="24"/>
                <w:lang w:eastAsia="es-ES"/>
              </w:rPr>
            </w:pPr>
          </w:p>
        </w:tc>
      </w:tr>
    </w:tbl>
    <w:p w14:paraId="1FD109A3"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tbhabitacion_has_tbreservacione</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4308"/>
        <w:gridCol w:w="747"/>
        <w:gridCol w:w="588"/>
        <w:gridCol w:w="1755"/>
        <w:gridCol w:w="1410"/>
      </w:tblGrid>
      <w:tr w:rsidR="004E66BC" w14:paraId="744A735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6B772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C6CAD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60726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107F4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F0A72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315A129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38A6F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tbreservaciones_id_reservacione</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9B556"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5E5DC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40D50B"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39C57C" w14:textId="77777777" w:rsidR="004E66BC" w:rsidRDefault="004E66BC">
            <w:pPr>
              <w:spacing w:after="0"/>
              <w:rPr>
                <w:sz w:val="20"/>
                <w:szCs w:val="20"/>
                <w:lang w:eastAsia="es-SV"/>
              </w:rPr>
            </w:pPr>
          </w:p>
        </w:tc>
      </w:tr>
      <w:tr w:rsidR="004E66BC" w14:paraId="24B81C0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8918C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tbhabitacion_id_habitacion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8975C6"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77E5B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B4DE4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BFE4C4" w14:textId="77777777" w:rsidR="004E66BC" w:rsidRDefault="004E66BC">
            <w:pPr>
              <w:spacing w:after="0"/>
              <w:rPr>
                <w:sz w:val="20"/>
                <w:szCs w:val="20"/>
                <w:lang w:eastAsia="es-SV"/>
              </w:rPr>
            </w:pPr>
          </w:p>
        </w:tc>
      </w:tr>
    </w:tbl>
    <w:p w14:paraId="461816CD"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862"/>
        <w:gridCol w:w="518"/>
        <w:gridCol w:w="443"/>
        <w:gridCol w:w="841"/>
        <w:gridCol w:w="1577"/>
        <w:gridCol w:w="746"/>
        <w:gridCol w:w="752"/>
        <w:gridCol w:w="330"/>
        <w:gridCol w:w="739"/>
      </w:tblGrid>
      <w:tr w:rsidR="004E66BC" w14:paraId="76FB5E64"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2FA3A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A5BD5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5EA37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B2617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525D3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CEBCE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32C7E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2BFA2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279E9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130785E5" w14:textId="77777777" w:rsidTr="004E66B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611F3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F812D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F7BE5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4DC93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2D83B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tbreservaciones_id_reservacione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22246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DB23A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3023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AA2984" w14:textId="77777777" w:rsidR="004E66BC" w:rsidRDefault="004E66BC">
            <w:pPr>
              <w:rPr>
                <w:rFonts w:ascii="Times New Roman" w:eastAsia="Times New Roman" w:hAnsi="Times New Roman" w:cs="Times New Roman"/>
                <w:color w:val="000000"/>
                <w:sz w:val="24"/>
                <w:szCs w:val="24"/>
                <w:lang w:eastAsia="es-ES"/>
              </w:rPr>
            </w:pPr>
          </w:p>
        </w:tc>
      </w:tr>
      <w:tr w:rsidR="004E66BC" w14:paraId="1ECC1907" w14:textId="77777777" w:rsidTr="004E66B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2A86CF9" w14:textId="77777777" w:rsidR="004E66BC" w:rsidRDefault="004E66BC">
            <w:pPr>
              <w:spacing w:after="0"/>
              <w:rPr>
                <w:rFonts w:ascii="Times New Roman" w:eastAsia="Times New Roman" w:hAnsi="Times New Roman" w:cs="Times New Roman"/>
                <w:color w:val="000000"/>
                <w:sz w:val="24"/>
                <w:szCs w:val="24"/>
                <w:lang w:val="es-ES" w:eastAsia="es-E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2694A93" w14:textId="77777777" w:rsidR="004E66BC" w:rsidRDefault="004E66BC">
            <w:pPr>
              <w:spacing w:after="0"/>
              <w:rPr>
                <w:rFonts w:ascii="Times New Roman" w:eastAsia="Times New Roman" w:hAnsi="Times New Roman" w:cs="Times New Roman"/>
                <w:color w:val="000000"/>
                <w:sz w:val="24"/>
                <w:szCs w:val="24"/>
                <w:lang w:val="es-ES" w:eastAsia="es-E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C5EB323" w14:textId="77777777" w:rsidR="004E66BC" w:rsidRDefault="004E66BC">
            <w:pPr>
              <w:spacing w:after="0"/>
              <w:rPr>
                <w:rFonts w:ascii="Times New Roman" w:eastAsia="Times New Roman" w:hAnsi="Times New Roman" w:cs="Times New Roman"/>
                <w:color w:val="000000"/>
                <w:sz w:val="24"/>
                <w:szCs w:val="24"/>
                <w:lang w:val="es-ES" w:eastAsia="es-E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80AEF01" w14:textId="77777777" w:rsidR="004E66BC" w:rsidRDefault="004E66BC">
            <w:pPr>
              <w:spacing w:after="0"/>
              <w:rPr>
                <w:rFonts w:ascii="Times New Roman" w:eastAsia="Times New Roman" w:hAnsi="Times New Roman" w:cs="Times New Roman"/>
                <w:color w:val="000000"/>
                <w:sz w:val="24"/>
                <w:szCs w:val="24"/>
                <w:lang w:val="es-ES"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7FB01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tbhabitacion_id_habitacion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92203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EAC5F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BA0C8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87F1817" w14:textId="77777777" w:rsidR="004E66BC" w:rsidRDefault="004E66BC">
            <w:pPr>
              <w:spacing w:after="0"/>
              <w:rPr>
                <w:rFonts w:ascii="Times New Roman" w:eastAsia="Times New Roman" w:hAnsi="Times New Roman" w:cs="Times New Roman"/>
                <w:color w:val="000000"/>
                <w:sz w:val="24"/>
                <w:szCs w:val="24"/>
                <w:lang w:val="es-ES" w:eastAsia="es-ES"/>
              </w:rPr>
            </w:pPr>
          </w:p>
        </w:tc>
      </w:tr>
      <w:tr w:rsidR="004E66BC" w14:paraId="69EB814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E8DFE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fk_tbhabitacion_has_tbreservaciones_tbreservaciones1_idx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E1BFB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8578F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7DBA3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5EF706"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tbreservaciones_id_reservacione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378FD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965C8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68D26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CA324" w14:textId="77777777" w:rsidR="004E66BC" w:rsidRDefault="004E66BC">
            <w:pPr>
              <w:rPr>
                <w:rFonts w:ascii="Times New Roman" w:eastAsia="Times New Roman" w:hAnsi="Times New Roman" w:cs="Times New Roman"/>
                <w:color w:val="000000"/>
                <w:sz w:val="24"/>
                <w:szCs w:val="24"/>
                <w:lang w:eastAsia="es-ES"/>
              </w:rPr>
            </w:pPr>
          </w:p>
        </w:tc>
      </w:tr>
      <w:tr w:rsidR="004E66BC" w14:paraId="0F65B91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CC766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fk_tbhabitacion_has_tbreservaciones_tbhabitacion1_idx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E680C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E6C00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6100A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626D58"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tbhabitacion_id_habitacion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0993A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73196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A18DA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C443B2" w14:textId="77777777" w:rsidR="004E66BC" w:rsidRDefault="004E66BC">
            <w:pPr>
              <w:rPr>
                <w:rFonts w:ascii="Times New Roman" w:eastAsia="Times New Roman" w:hAnsi="Times New Roman" w:cs="Times New Roman"/>
                <w:color w:val="000000"/>
                <w:sz w:val="24"/>
                <w:szCs w:val="24"/>
                <w:lang w:eastAsia="es-ES"/>
              </w:rPr>
            </w:pPr>
          </w:p>
        </w:tc>
      </w:tr>
    </w:tbl>
    <w:p w14:paraId="4C7A6E63"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tbhorario</w:t>
      </w:r>
      <w:proofErr w:type="spellEnd"/>
    </w:p>
    <w:p w14:paraId="0FE9AD4D"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Almacenara los horarios de los empleados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196"/>
        <w:gridCol w:w="1216"/>
        <w:gridCol w:w="590"/>
        <w:gridCol w:w="1763"/>
        <w:gridCol w:w="2376"/>
      </w:tblGrid>
      <w:tr w:rsidR="004E66BC" w14:paraId="707CA8C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AA149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E42EA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DFBCE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5EAEC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63DF5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5EF9A48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64E5B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id_horario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CC7EB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25C3A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CF34E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2D8951" w14:textId="77777777" w:rsidR="004E66BC" w:rsidRDefault="004E66BC">
            <w:pPr>
              <w:spacing w:after="0"/>
              <w:rPr>
                <w:sz w:val="20"/>
                <w:szCs w:val="20"/>
                <w:lang w:eastAsia="es-SV"/>
              </w:rPr>
            </w:pPr>
          </w:p>
        </w:tc>
      </w:tr>
      <w:tr w:rsidR="004E66BC" w14:paraId="1E344F1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294FB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horario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E411A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86C66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7746B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E0FC1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Almacenara os horarios</w:t>
            </w:r>
          </w:p>
        </w:tc>
      </w:tr>
    </w:tbl>
    <w:p w14:paraId="57CA2A9F"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023"/>
        <w:gridCol w:w="740"/>
        <w:gridCol w:w="604"/>
        <w:gridCol w:w="1317"/>
        <w:gridCol w:w="943"/>
        <w:gridCol w:w="1260"/>
        <w:gridCol w:w="1271"/>
        <w:gridCol w:w="515"/>
        <w:gridCol w:w="1135"/>
      </w:tblGrid>
      <w:tr w:rsidR="004E66BC" w14:paraId="00AE5D37"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D201B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99595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04785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8921A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DDF10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741A5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2461E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CD18B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39DBB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430866F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3AABC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DC9C8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6D7FF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D41FC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D3A301"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id_horario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21406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127C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50E8F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074C56" w14:textId="77777777" w:rsidR="004E66BC" w:rsidRDefault="004E66BC">
            <w:pPr>
              <w:rPr>
                <w:rFonts w:ascii="Times New Roman" w:eastAsia="Times New Roman" w:hAnsi="Times New Roman" w:cs="Times New Roman"/>
                <w:color w:val="000000"/>
                <w:sz w:val="24"/>
                <w:szCs w:val="24"/>
                <w:lang w:eastAsia="es-ES"/>
              </w:rPr>
            </w:pPr>
          </w:p>
        </w:tc>
      </w:tr>
    </w:tbl>
    <w:p w14:paraId="34621460"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tbhotel</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983"/>
        <w:gridCol w:w="1216"/>
        <w:gridCol w:w="590"/>
        <w:gridCol w:w="1763"/>
        <w:gridCol w:w="1416"/>
      </w:tblGrid>
      <w:tr w:rsidR="004E66BC" w14:paraId="12F0EDE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B4852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64568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581F1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AE332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ECA7D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4CE132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E3934E"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id_hotel</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96EFC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787F7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BF464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F825C6" w14:textId="77777777" w:rsidR="004E66BC" w:rsidRDefault="004E66BC">
            <w:pPr>
              <w:spacing w:after="0"/>
              <w:rPr>
                <w:sz w:val="20"/>
                <w:szCs w:val="20"/>
                <w:lang w:eastAsia="es-SV"/>
              </w:rPr>
            </w:pPr>
          </w:p>
        </w:tc>
      </w:tr>
      <w:tr w:rsidR="004E66BC" w14:paraId="4481AC0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C2243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nombre_ho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F4831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56B24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02E16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8D22EC" w14:textId="77777777" w:rsidR="004E66BC" w:rsidRDefault="004E66BC">
            <w:pPr>
              <w:spacing w:after="0"/>
              <w:rPr>
                <w:sz w:val="20"/>
                <w:szCs w:val="20"/>
                <w:lang w:eastAsia="es-SV"/>
              </w:rPr>
            </w:pPr>
          </w:p>
        </w:tc>
      </w:tr>
      <w:tr w:rsidR="004E66BC" w14:paraId="1FBDA62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B1386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direccion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CE63B2"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D3830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5745F8"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23F012" w14:textId="77777777" w:rsidR="004E66BC" w:rsidRDefault="004E66BC">
            <w:pPr>
              <w:spacing w:after="0"/>
              <w:rPr>
                <w:sz w:val="20"/>
                <w:szCs w:val="20"/>
                <w:lang w:eastAsia="es-SV"/>
              </w:rPr>
            </w:pPr>
          </w:p>
        </w:tc>
      </w:tr>
      <w:tr w:rsidR="004E66BC" w14:paraId="4DBB4FD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9AED5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8F3882"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77A54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C444D"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A4F798" w14:textId="77777777" w:rsidR="004E66BC" w:rsidRDefault="004E66BC">
            <w:pPr>
              <w:spacing w:after="0"/>
              <w:rPr>
                <w:sz w:val="20"/>
                <w:szCs w:val="20"/>
                <w:lang w:eastAsia="es-SV"/>
              </w:rPr>
            </w:pPr>
          </w:p>
        </w:tc>
      </w:tr>
      <w:tr w:rsidR="004E66BC" w14:paraId="55C6466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F2F23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NRC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427B78"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87AED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4B5EE0"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837903" w14:textId="77777777" w:rsidR="004E66BC" w:rsidRDefault="004E66BC">
            <w:pPr>
              <w:spacing w:after="0"/>
              <w:rPr>
                <w:sz w:val="20"/>
                <w:szCs w:val="20"/>
                <w:lang w:eastAsia="es-SV"/>
              </w:rPr>
            </w:pPr>
          </w:p>
        </w:tc>
      </w:tr>
    </w:tbl>
    <w:p w14:paraId="32889160"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345"/>
        <w:gridCol w:w="715"/>
        <w:gridCol w:w="584"/>
        <w:gridCol w:w="1268"/>
        <w:gridCol w:w="866"/>
        <w:gridCol w:w="1214"/>
        <w:gridCol w:w="1224"/>
        <w:gridCol w:w="498"/>
        <w:gridCol w:w="1094"/>
      </w:tblGrid>
      <w:tr w:rsidR="004E66BC" w14:paraId="381EB9AD"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3DD82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9B416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295E2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0D74B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43E1E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3E4F0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76BBAC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E862D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23CA8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2C23B23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C5E0A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7AF4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1CC78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1F8CD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6AE52D"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id_hotel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E6DDB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D4A4C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1297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0EAFD" w14:textId="77777777" w:rsidR="004E66BC" w:rsidRDefault="004E66BC">
            <w:pPr>
              <w:rPr>
                <w:rFonts w:ascii="Times New Roman" w:eastAsia="Times New Roman" w:hAnsi="Times New Roman" w:cs="Times New Roman"/>
                <w:color w:val="000000"/>
                <w:sz w:val="24"/>
                <w:szCs w:val="24"/>
                <w:lang w:eastAsia="es-ES"/>
              </w:rPr>
            </w:pPr>
          </w:p>
        </w:tc>
      </w:tr>
      <w:tr w:rsidR="004E66BC" w14:paraId="1EAAE7F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77EA2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NRC_UNIQUE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5F9B2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0536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1D6D2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F0D12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NRC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56FA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EA593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6DD8F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286B57" w14:textId="77777777" w:rsidR="004E66BC" w:rsidRDefault="004E66BC">
            <w:pPr>
              <w:rPr>
                <w:rFonts w:ascii="Times New Roman" w:eastAsia="Times New Roman" w:hAnsi="Times New Roman" w:cs="Times New Roman"/>
                <w:color w:val="000000"/>
                <w:sz w:val="24"/>
                <w:szCs w:val="24"/>
                <w:lang w:eastAsia="es-ES"/>
              </w:rPr>
            </w:pPr>
          </w:p>
        </w:tc>
      </w:tr>
      <w:tr w:rsidR="004E66BC" w14:paraId="370AD1D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92804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NIT_UNIQUE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09D9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BB0D6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FE67A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DAA0A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2B2C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A0B96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F4B69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0CF474" w14:textId="77777777" w:rsidR="004E66BC" w:rsidRDefault="004E66BC">
            <w:pPr>
              <w:rPr>
                <w:rFonts w:ascii="Times New Roman" w:eastAsia="Times New Roman" w:hAnsi="Times New Roman" w:cs="Times New Roman"/>
                <w:color w:val="000000"/>
                <w:sz w:val="24"/>
                <w:szCs w:val="24"/>
                <w:lang w:eastAsia="es-ES"/>
              </w:rPr>
            </w:pPr>
          </w:p>
        </w:tc>
      </w:tr>
    </w:tbl>
    <w:p w14:paraId="35202A4D"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tbmunicipio</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476"/>
        <w:gridCol w:w="1216"/>
        <w:gridCol w:w="590"/>
        <w:gridCol w:w="1763"/>
        <w:gridCol w:w="1416"/>
      </w:tblGrid>
      <w:tr w:rsidR="004E66BC" w14:paraId="7EE0578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038A9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E97D2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7426E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043F0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F3FA9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3DF42B3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8AC17D"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id_municipio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2DC48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D9737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2E8E5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169238" w14:textId="77777777" w:rsidR="004E66BC" w:rsidRDefault="004E66BC">
            <w:pPr>
              <w:spacing w:after="0"/>
              <w:rPr>
                <w:sz w:val="20"/>
                <w:szCs w:val="20"/>
                <w:lang w:eastAsia="es-SV"/>
              </w:rPr>
            </w:pPr>
          </w:p>
        </w:tc>
      </w:tr>
      <w:tr w:rsidR="004E66BC" w14:paraId="1760C92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2996C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municipio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8AD916"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71E0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08924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E027BA" w14:textId="77777777" w:rsidR="004E66BC" w:rsidRDefault="004E66BC">
            <w:pPr>
              <w:spacing w:after="0"/>
              <w:rPr>
                <w:sz w:val="20"/>
                <w:szCs w:val="20"/>
                <w:lang w:eastAsia="es-SV"/>
              </w:rPr>
            </w:pPr>
          </w:p>
        </w:tc>
      </w:tr>
      <w:tr w:rsidR="004E66BC" w14:paraId="0636BE7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71110E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id_departamento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1D81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8CAFE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45ACFA"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09CE29" w14:textId="77777777" w:rsidR="004E66BC" w:rsidRDefault="004E66BC">
            <w:pPr>
              <w:spacing w:after="0"/>
              <w:rPr>
                <w:sz w:val="20"/>
                <w:szCs w:val="20"/>
                <w:lang w:eastAsia="es-SV"/>
              </w:rPr>
            </w:pPr>
          </w:p>
        </w:tc>
      </w:tr>
    </w:tbl>
    <w:p w14:paraId="7D364860"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762"/>
        <w:gridCol w:w="632"/>
        <w:gridCol w:w="519"/>
        <w:gridCol w:w="1113"/>
        <w:gridCol w:w="1234"/>
        <w:gridCol w:w="1066"/>
        <w:gridCol w:w="1075"/>
        <w:gridCol w:w="445"/>
        <w:gridCol w:w="962"/>
      </w:tblGrid>
      <w:tr w:rsidR="004E66BC" w14:paraId="1F902F4C"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8386F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DD370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95C39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7D57D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9FA0B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E606A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9A94B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479B4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1CBD2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0895791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332B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CF0C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5E67A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B253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8FADFB"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id_municipio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1271D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A52D8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05C4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70C72B" w14:textId="77777777" w:rsidR="004E66BC" w:rsidRDefault="004E66BC">
            <w:pPr>
              <w:rPr>
                <w:rFonts w:ascii="Times New Roman" w:eastAsia="Times New Roman" w:hAnsi="Times New Roman" w:cs="Times New Roman"/>
                <w:color w:val="000000"/>
                <w:sz w:val="24"/>
                <w:szCs w:val="24"/>
                <w:lang w:eastAsia="es-ES"/>
              </w:rPr>
            </w:pPr>
          </w:p>
        </w:tc>
      </w:tr>
      <w:tr w:rsidR="004E66BC" w14:paraId="093FB8D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53313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fk_id_departamento_idx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94A86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0C8C6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73D66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F474ED"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id_departamento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365D3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A3253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813E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7FC1EE" w14:textId="77777777" w:rsidR="004E66BC" w:rsidRDefault="004E66BC">
            <w:pPr>
              <w:rPr>
                <w:rFonts w:ascii="Times New Roman" w:eastAsia="Times New Roman" w:hAnsi="Times New Roman" w:cs="Times New Roman"/>
                <w:color w:val="000000"/>
                <w:sz w:val="24"/>
                <w:szCs w:val="24"/>
                <w:lang w:eastAsia="es-ES"/>
              </w:rPr>
            </w:pPr>
          </w:p>
        </w:tc>
      </w:tr>
    </w:tbl>
    <w:p w14:paraId="6CA27009"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tbnivel</w:t>
      </w:r>
      <w:proofErr w:type="spellEnd"/>
    </w:p>
    <w:p w14:paraId="2EB0ED00"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Almacenara los niveles del hotel</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983"/>
        <w:gridCol w:w="750"/>
        <w:gridCol w:w="590"/>
        <w:gridCol w:w="1763"/>
        <w:gridCol w:w="1416"/>
      </w:tblGrid>
      <w:tr w:rsidR="004E66BC" w14:paraId="6E8BB72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80E9D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98034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C34FC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D9598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4CFCD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424C313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FEACE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id_nivel</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3C3AC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A8308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5B560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FF5AD3" w14:textId="77777777" w:rsidR="004E66BC" w:rsidRDefault="004E66BC">
            <w:pPr>
              <w:spacing w:after="0"/>
              <w:rPr>
                <w:sz w:val="20"/>
                <w:szCs w:val="20"/>
                <w:lang w:eastAsia="es-SV"/>
              </w:rPr>
            </w:pPr>
          </w:p>
        </w:tc>
      </w:tr>
      <w:tr w:rsidR="004E66BC" w14:paraId="4A2B470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09A9C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nivel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C429F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8AB25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E7766F"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B739A6" w14:textId="77777777" w:rsidR="004E66BC" w:rsidRDefault="004E66BC">
            <w:pPr>
              <w:spacing w:after="0"/>
              <w:rPr>
                <w:sz w:val="20"/>
                <w:szCs w:val="20"/>
                <w:lang w:eastAsia="es-SV"/>
              </w:rPr>
            </w:pPr>
          </w:p>
        </w:tc>
      </w:tr>
      <w:tr w:rsidR="004E66BC" w14:paraId="2C68F6C9"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51D54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id_estadonivel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70ED6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512B3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F3B4CB"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6BCB73" w14:textId="77777777" w:rsidR="004E66BC" w:rsidRDefault="004E66BC">
            <w:pPr>
              <w:spacing w:after="0"/>
              <w:rPr>
                <w:sz w:val="20"/>
                <w:szCs w:val="20"/>
                <w:lang w:eastAsia="es-SV"/>
              </w:rPr>
            </w:pPr>
          </w:p>
        </w:tc>
      </w:tr>
    </w:tbl>
    <w:p w14:paraId="51D0482C"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672"/>
        <w:gridCol w:w="653"/>
        <w:gridCol w:w="536"/>
        <w:gridCol w:w="1153"/>
        <w:gridCol w:w="1123"/>
        <w:gridCol w:w="1104"/>
        <w:gridCol w:w="1113"/>
        <w:gridCol w:w="458"/>
        <w:gridCol w:w="996"/>
      </w:tblGrid>
      <w:tr w:rsidR="004E66BC" w14:paraId="00D999DF"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6DA0F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C4190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01662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B8D7F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42B50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27257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D4CC8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AB7146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96D0E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76B2F29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F0B2F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0E74FD"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AAE94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2FFD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DD886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C8066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AA95D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42BBE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2EAD17" w14:textId="77777777" w:rsidR="004E66BC" w:rsidRDefault="004E66BC">
            <w:pPr>
              <w:rPr>
                <w:rFonts w:ascii="Times New Roman" w:eastAsia="Times New Roman" w:hAnsi="Times New Roman" w:cs="Times New Roman"/>
                <w:color w:val="000000"/>
                <w:sz w:val="24"/>
                <w:szCs w:val="24"/>
                <w:lang w:eastAsia="es-ES"/>
              </w:rPr>
            </w:pPr>
          </w:p>
        </w:tc>
      </w:tr>
      <w:tr w:rsidR="004E66BC" w14:paraId="06A422A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12782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fk_id_estadonivel_idx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97828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7818A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57097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1441F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id_estadonivel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32E7E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F8A1CD"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64178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E87383" w14:textId="77777777" w:rsidR="004E66BC" w:rsidRDefault="004E66BC">
            <w:pPr>
              <w:rPr>
                <w:rFonts w:ascii="Times New Roman" w:eastAsia="Times New Roman" w:hAnsi="Times New Roman" w:cs="Times New Roman"/>
                <w:color w:val="000000"/>
                <w:sz w:val="24"/>
                <w:szCs w:val="24"/>
                <w:lang w:eastAsia="es-ES"/>
              </w:rPr>
            </w:pPr>
          </w:p>
        </w:tc>
      </w:tr>
    </w:tbl>
    <w:p w14:paraId="61D27E77"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tbreservacion</w:t>
      </w:r>
      <w:proofErr w:type="spellEnd"/>
    </w:p>
    <w:p w14:paraId="634A8999"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 las reservaciones que se reciben de parte de los clientes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609"/>
        <w:gridCol w:w="1003"/>
        <w:gridCol w:w="590"/>
        <w:gridCol w:w="1763"/>
        <w:gridCol w:w="2843"/>
      </w:tblGrid>
      <w:tr w:rsidR="004E66BC" w14:paraId="2053951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8DA1C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84180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9B6C8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9EA3A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F8EAC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4C11F5F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8C0B38"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id_reservacion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97381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4F8E8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1C2937"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65D7B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Llave primaria identificador de reservaciones</w:t>
            </w:r>
          </w:p>
        </w:tc>
      </w:tr>
      <w:tr w:rsidR="004E66BC" w14:paraId="01035BB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1657E0"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362755"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8FC47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71DCBC"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2DCC4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 xml:space="preserve">Nos permite saber que usuario es el responsable de la </w:t>
            </w:r>
            <w:proofErr w:type="spellStart"/>
            <w:r>
              <w:rPr>
                <w:rFonts w:ascii="Times New Roman" w:eastAsia="Times New Roman" w:hAnsi="Times New Roman" w:cs="Times New Roman"/>
                <w:color w:val="000000"/>
                <w:sz w:val="24"/>
                <w:szCs w:val="24"/>
                <w:lang w:eastAsia="es-ES"/>
              </w:rPr>
              <w:t>reservaci</w:t>
            </w:r>
            <w:proofErr w:type="spellEnd"/>
          </w:p>
        </w:tc>
      </w:tr>
      <w:tr w:rsidR="004E66BC" w14:paraId="09ABA0B6"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E19E91"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id_cliente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8D17E4"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DA448A"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84639C"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EE43C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Llave para relacionar el cliente que ha realizado la reservación</w:t>
            </w:r>
          </w:p>
        </w:tc>
      </w:tr>
      <w:tr w:rsidR="004E66BC" w14:paraId="42A8C0D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41110E"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fecha_ini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3813A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r>
              <w:rPr>
                <w:rFonts w:ascii="Times New Roman" w:eastAsia="Times New Roman" w:hAnsi="Times New Roman" w:cs="Times New Roman"/>
                <w:color w:val="000000"/>
                <w:sz w:val="24"/>
                <w:szCs w:val="24"/>
                <w:lang w:val="en" w:eastAsia="es-ES"/>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55D20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664FA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9E52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Fecha en la que inicia la reservación</w:t>
            </w:r>
          </w:p>
        </w:tc>
      </w:tr>
      <w:tr w:rsidR="004E66BC" w14:paraId="31D68D0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FAD05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fecha_fin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18A54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r>
              <w:rPr>
                <w:rFonts w:ascii="Times New Roman" w:eastAsia="Times New Roman" w:hAnsi="Times New Roman" w:cs="Times New Roman"/>
                <w:color w:val="000000"/>
                <w:sz w:val="24"/>
                <w:szCs w:val="24"/>
                <w:lang w:val="en" w:eastAsia="es-ES"/>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8A5E2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4BD112"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0688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Fecha en la que finaliza la reservación</w:t>
            </w:r>
          </w:p>
        </w:tc>
      </w:tr>
      <w:tr w:rsidR="004E66BC" w14:paraId="3AAE589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EC65B7"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fecha_cre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06C4BF"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r>
              <w:rPr>
                <w:rFonts w:ascii="Times New Roman" w:eastAsia="Times New Roman" w:hAnsi="Times New Roman" w:cs="Times New Roman"/>
                <w:color w:val="000000"/>
                <w:sz w:val="24"/>
                <w:szCs w:val="24"/>
                <w:lang w:val="en" w:eastAsia="es-ES"/>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B68DC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69120F"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E6A755"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Fecha en la que se realizó la reservación</w:t>
            </w:r>
          </w:p>
        </w:tc>
      </w:tr>
      <w:tr w:rsidR="004E66BC" w14:paraId="648DE25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88BA1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cant_adul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5726FF"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7FD20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A9957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D7A2D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Determina la cantidad de adultos en la reservación</w:t>
            </w:r>
          </w:p>
        </w:tc>
      </w:tr>
      <w:tr w:rsidR="004E66BC" w14:paraId="27DDCF5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305F0C"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cant_meno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BB217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00488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EAF22E"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599CB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Determina la cantidad de niños en la reservación</w:t>
            </w:r>
          </w:p>
        </w:tc>
      </w:tr>
      <w:tr w:rsidR="004E66BC" w14:paraId="1B21CA2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7A1DC"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pagada_res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B92E5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spellStart"/>
            <w:proofErr w:type="gramStart"/>
            <w:r>
              <w:rPr>
                <w:rFonts w:ascii="Times New Roman" w:eastAsia="Times New Roman" w:hAnsi="Times New Roman" w:cs="Times New Roman"/>
                <w:color w:val="000000"/>
                <w:sz w:val="24"/>
                <w:szCs w:val="24"/>
                <w:lang w:val="en" w:eastAsia="es-ES"/>
              </w:rPr>
              <w:t>tinyint</w:t>
            </w:r>
            <w:proofErr w:type="spellEnd"/>
            <w:r>
              <w:rPr>
                <w:rFonts w:ascii="Times New Roman" w:eastAsia="Times New Roman" w:hAnsi="Times New Roman" w:cs="Times New Roman"/>
                <w:color w:val="000000"/>
                <w:sz w:val="24"/>
                <w:szCs w:val="24"/>
                <w:lang w:val="en" w:eastAsia="es-ES"/>
              </w:rPr>
              <w:t>(</w:t>
            </w:r>
            <w:proofErr w:type="gramEnd"/>
            <w:r>
              <w:rPr>
                <w:rFonts w:ascii="Times New Roman" w:eastAsia="Times New Roman" w:hAnsi="Times New Roman" w:cs="Times New Roman"/>
                <w:color w:val="000000"/>
                <w:sz w:val="24"/>
                <w:szCs w:val="24"/>
                <w:lang w:val="en" w:eastAsia="es-ES"/>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32B88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DD405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F9759D"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 xml:space="preserve">Determina si la reservación ya fue pagada o </w:t>
            </w:r>
            <w:proofErr w:type="spellStart"/>
            <w:r>
              <w:rPr>
                <w:rFonts w:ascii="Times New Roman" w:eastAsia="Times New Roman" w:hAnsi="Times New Roman" w:cs="Times New Roman"/>
                <w:color w:val="000000"/>
                <w:sz w:val="24"/>
                <w:szCs w:val="24"/>
                <w:lang w:eastAsia="es-ES"/>
              </w:rPr>
              <w:t>esta</w:t>
            </w:r>
            <w:proofErr w:type="spellEnd"/>
            <w:r>
              <w:rPr>
                <w:rFonts w:ascii="Times New Roman" w:eastAsia="Times New Roman" w:hAnsi="Times New Roman" w:cs="Times New Roman"/>
                <w:color w:val="000000"/>
                <w:sz w:val="24"/>
                <w:szCs w:val="24"/>
                <w:lang w:eastAsia="es-ES"/>
              </w:rPr>
              <w:t xml:space="preserve"> pendiente de cobro.</w:t>
            </w:r>
          </w:p>
        </w:tc>
      </w:tr>
      <w:tr w:rsidR="004E66BC" w14:paraId="4C7E0D5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53E90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id_estadoreservacion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20266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6E54B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B4269A"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39C66D" w14:textId="77777777" w:rsidR="004E66BC" w:rsidRDefault="004E66BC">
            <w:pPr>
              <w:spacing w:after="0"/>
              <w:rPr>
                <w:sz w:val="20"/>
                <w:szCs w:val="20"/>
                <w:lang w:eastAsia="es-SV"/>
              </w:rPr>
            </w:pPr>
          </w:p>
        </w:tc>
      </w:tr>
    </w:tbl>
    <w:p w14:paraId="1AD21F2B"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025"/>
        <w:gridCol w:w="587"/>
        <w:gridCol w:w="484"/>
        <w:gridCol w:w="1027"/>
        <w:gridCol w:w="1405"/>
        <w:gridCol w:w="984"/>
        <w:gridCol w:w="992"/>
        <w:gridCol w:w="415"/>
        <w:gridCol w:w="889"/>
      </w:tblGrid>
      <w:tr w:rsidR="004E66BC" w14:paraId="2F1A0811"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026B5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DBF33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0D86C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F944C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D186F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33ED4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22891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F14DE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478DD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2C1849B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4312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CF12E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15821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2D439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87B6E7"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id_reservacion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807FB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B0EB2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3AC05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F19CC8" w14:textId="77777777" w:rsidR="004E66BC" w:rsidRDefault="004E66BC">
            <w:pPr>
              <w:rPr>
                <w:rFonts w:ascii="Times New Roman" w:eastAsia="Times New Roman" w:hAnsi="Times New Roman" w:cs="Times New Roman"/>
                <w:color w:val="000000"/>
                <w:sz w:val="24"/>
                <w:szCs w:val="24"/>
                <w:lang w:eastAsia="es-ES"/>
              </w:rPr>
            </w:pPr>
          </w:p>
        </w:tc>
      </w:tr>
      <w:tr w:rsidR="004E66BC" w14:paraId="125B388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1FAD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Fk_reservaciones_cliente1_idx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916E9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4B5D5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48699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085685"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id_cliente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EC05C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A69ED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28D8D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13095E" w14:textId="77777777" w:rsidR="004E66BC" w:rsidRDefault="004E66BC">
            <w:pPr>
              <w:rPr>
                <w:rFonts w:ascii="Times New Roman" w:eastAsia="Times New Roman" w:hAnsi="Times New Roman" w:cs="Times New Roman"/>
                <w:color w:val="000000"/>
                <w:sz w:val="24"/>
                <w:szCs w:val="24"/>
                <w:lang w:eastAsia="es-ES"/>
              </w:rPr>
            </w:pPr>
          </w:p>
        </w:tc>
      </w:tr>
      <w:tr w:rsidR="004E66BC" w14:paraId="7AFD84F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93B98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fk_idestadoreservacion_idx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40616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E4A61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C3E69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7217D4"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id_estadoreservacion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090C36"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26588C"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1FC00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6F68E" w14:textId="77777777" w:rsidR="004E66BC" w:rsidRDefault="004E66BC">
            <w:pPr>
              <w:rPr>
                <w:rFonts w:ascii="Times New Roman" w:eastAsia="Times New Roman" w:hAnsi="Times New Roman" w:cs="Times New Roman"/>
                <w:color w:val="000000"/>
                <w:sz w:val="24"/>
                <w:szCs w:val="24"/>
                <w:lang w:eastAsia="es-ES"/>
              </w:rPr>
            </w:pPr>
          </w:p>
        </w:tc>
      </w:tr>
    </w:tbl>
    <w:p w14:paraId="6AE300B2"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tbtipodocumento</w:t>
      </w:r>
      <w:proofErr w:type="spellEnd"/>
    </w:p>
    <w:p w14:paraId="219EAE5E"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Almacenara los tipos de documento</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943"/>
        <w:gridCol w:w="1216"/>
        <w:gridCol w:w="590"/>
        <w:gridCol w:w="1763"/>
        <w:gridCol w:w="1416"/>
      </w:tblGrid>
      <w:tr w:rsidR="004E66BC" w14:paraId="7E218FE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940FC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2F52D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8AB9E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09E58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B7180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AB1195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9B203B"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id_tipodocumento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306D00"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D24C4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C4166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9B6CFE" w14:textId="77777777" w:rsidR="004E66BC" w:rsidRDefault="004E66BC">
            <w:pPr>
              <w:spacing w:after="0"/>
              <w:rPr>
                <w:sz w:val="20"/>
                <w:szCs w:val="20"/>
                <w:lang w:eastAsia="es-SV"/>
              </w:rPr>
            </w:pPr>
          </w:p>
        </w:tc>
      </w:tr>
      <w:tr w:rsidR="004E66BC" w14:paraId="3360B6D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274E3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nombre_tipodoc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EF913B"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A35FB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9B12A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271BC1" w14:textId="77777777" w:rsidR="004E66BC" w:rsidRDefault="004E66BC">
            <w:pPr>
              <w:spacing w:after="0"/>
              <w:rPr>
                <w:sz w:val="20"/>
                <w:szCs w:val="20"/>
                <w:lang w:eastAsia="es-SV"/>
              </w:rPr>
            </w:pPr>
          </w:p>
        </w:tc>
      </w:tr>
    </w:tbl>
    <w:p w14:paraId="20526BEF"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54"/>
        <w:gridCol w:w="692"/>
        <w:gridCol w:w="567"/>
        <w:gridCol w:w="1227"/>
        <w:gridCol w:w="1467"/>
        <w:gridCol w:w="1174"/>
        <w:gridCol w:w="1184"/>
        <w:gridCol w:w="484"/>
        <w:gridCol w:w="1059"/>
      </w:tblGrid>
      <w:tr w:rsidR="004E66BC" w14:paraId="763F232D"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037AE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8EC9E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E4A8E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3003F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155CC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95C2D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5FBB6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A5DC7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08F22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75EB5E8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35611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DAB75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8C53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73DBB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C1405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id_tipodocumento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CD43C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AE402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DEE34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C10BB7" w14:textId="77777777" w:rsidR="004E66BC" w:rsidRDefault="004E66BC">
            <w:pPr>
              <w:rPr>
                <w:rFonts w:ascii="Times New Roman" w:eastAsia="Times New Roman" w:hAnsi="Times New Roman" w:cs="Times New Roman"/>
                <w:color w:val="000000"/>
                <w:sz w:val="24"/>
                <w:szCs w:val="24"/>
                <w:lang w:eastAsia="es-ES"/>
              </w:rPr>
            </w:pPr>
          </w:p>
        </w:tc>
      </w:tr>
    </w:tbl>
    <w:p w14:paraId="619670E7"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tbtipohabitacion</w:t>
      </w:r>
      <w:proofErr w:type="spellEnd"/>
    </w:p>
    <w:p w14:paraId="63764487"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 xml:space="preserve">Almacenara la </w:t>
      </w:r>
      <w:proofErr w:type="spellStart"/>
      <w:r>
        <w:rPr>
          <w:rFonts w:ascii="Times New Roman" w:eastAsia="Times New Roman" w:hAnsi="Times New Roman" w:cs="Times New Roman"/>
          <w:i/>
          <w:iCs/>
          <w:color w:val="000000"/>
          <w:sz w:val="27"/>
          <w:szCs w:val="27"/>
          <w:lang w:eastAsia="es-ES"/>
        </w:rPr>
        <w:t>informacion</w:t>
      </w:r>
      <w:proofErr w:type="spellEnd"/>
      <w:r>
        <w:rPr>
          <w:rFonts w:ascii="Times New Roman" w:eastAsia="Times New Roman" w:hAnsi="Times New Roman" w:cs="Times New Roman"/>
          <w:i/>
          <w:iCs/>
          <w:color w:val="000000"/>
          <w:sz w:val="27"/>
          <w:szCs w:val="27"/>
          <w:lang w:eastAsia="es-ES"/>
        </w:rPr>
        <w:t xml:space="preserve"> de los tipos de </w:t>
      </w:r>
      <w:proofErr w:type="spellStart"/>
      <w:r>
        <w:rPr>
          <w:rFonts w:ascii="Times New Roman" w:eastAsia="Times New Roman" w:hAnsi="Times New Roman" w:cs="Times New Roman"/>
          <w:i/>
          <w:iCs/>
          <w:color w:val="000000"/>
          <w:sz w:val="27"/>
          <w:szCs w:val="27"/>
          <w:lang w:eastAsia="es-ES"/>
        </w:rPr>
        <w:t>habitacion</w:t>
      </w:r>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876"/>
        <w:gridCol w:w="1336"/>
        <w:gridCol w:w="590"/>
        <w:gridCol w:w="1763"/>
        <w:gridCol w:w="2243"/>
      </w:tblGrid>
      <w:tr w:rsidR="004E66BC" w14:paraId="4194C58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2FDD7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50D43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E9E04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4CDFC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3197A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7E49C4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9B0CC"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id_tipohabitacion</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B027C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F3A4F5"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0C41C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43D238" w14:textId="77777777" w:rsidR="004E66BC" w:rsidRDefault="004E66BC">
            <w:pPr>
              <w:spacing w:after="0"/>
              <w:rPr>
                <w:sz w:val="20"/>
                <w:szCs w:val="20"/>
                <w:lang w:eastAsia="es-SV"/>
              </w:rPr>
            </w:pPr>
          </w:p>
        </w:tc>
      </w:tr>
      <w:tr w:rsidR="004E66BC" w14:paraId="5654F123"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4BA22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nombre_tipohab</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98E75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EFFCC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C02D2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916ED0" w14:textId="77777777" w:rsidR="004E66BC" w:rsidRDefault="004E66BC">
            <w:pPr>
              <w:spacing w:after="0"/>
              <w:rPr>
                <w:sz w:val="20"/>
                <w:szCs w:val="20"/>
                <w:lang w:eastAsia="es-SV"/>
              </w:rPr>
            </w:pPr>
          </w:p>
        </w:tc>
      </w:tr>
      <w:tr w:rsidR="004E66BC" w14:paraId="6711DA0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B3A1CF"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descripcion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5350B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4CB0D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28BD50"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F3690C" w14:textId="77777777" w:rsidR="004E66BC" w:rsidRDefault="004E66BC">
            <w:pPr>
              <w:spacing w:after="0"/>
              <w:rPr>
                <w:sz w:val="20"/>
                <w:szCs w:val="20"/>
                <w:lang w:eastAsia="es-SV"/>
              </w:rPr>
            </w:pPr>
          </w:p>
        </w:tc>
      </w:tr>
      <w:tr w:rsidR="004E66BC" w14:paraId="619B31B7"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E65BAB"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capacidad_adul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578523"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9B7DA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2F9B9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711E10"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Capacidad de adultos en este tipo de habitación</w:t>
            </w:r>
          </w:p>
        </w:tc>
      </w:tr>
      <w:tr w:rsidR="004E66BC" w14:paraId="4E613E6C"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CF1485"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capacidad_meno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530064"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42E08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ABAF7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76888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Capacidad de niños en este tipo de habitación</w:t>
            </w:r>
          </w:p>
        </w:tc>
      </w:tr>
      <w:tr w:rsidR="004E66BC" w14:paraId="107FA948"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A48DB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precio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DDDFE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r>
              <w:rPr>
                <w:rFonts w:ascii="Times New Roman" w:eastAsia="Times New Roman" w:hAnsi="Times New Roman" w:cs="Times New Roman"/>
                <w:color w:val="000000"/>
                <w:sz w:val="24"/>
                <w:szCs w:val="24"/>
                <w:lang w:val="en" w:eastAsia="es-ES"/>
              </w:rPr>
              <w:t>double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E377C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763B5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CE9D92" w14:textId="77777777" w:rsidR="004E66BC" w:rsidRDefault="004E66BC">
            <w:pPr>
              <w:spacing w:after="0"/>
              <w:rPr>
                <w:sz w:val="20"/>
                <w:szCs w:val="20"/>
                <w:lang w:eastAsia="es-SV"/>
              </w:rPr>
            </w:pPr>
          </w:p>
        </w:tc>
      </w:tr>
      <w:tr w:rsidR="004E66BC" w14:paraId="7992826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8DEE5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camas_sen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C9E59"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539F0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081865"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9CC085"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 xml:space="preserve">Cantidad de camas </w:t>
            </w:r>
            <w:proofErr w:type="spellStart"/>
            <w:r>
              <w:rPr>
                <w:rFonts w:ascii="Times New Roman" w:eastAsia="Times New Roman" w:hAnsi="Times New Roman" w:cs="Times New Roman"/>
                <w:color w:val="000000"/>
                <w:sz w:val="24"/>
                <w:szCs w:val="24"/>
                <w:lang w:eastAsia="es-ES"/>
              </w:rPr>
              <w:t>sencilas</w:t>
            </w:r>
            <w:proofErr w:type="spellEnd"/>
            <w:r>
              <w:rPr>
                <w:rFonts w:ascii="Times New Roman" w:eastAsia="Times New Roman" w:hAnsi="Times New Roman" w:cs="Times New Roman"/>
                <w:color w:val="000000"/>
                <w:sz w:val="24"/>
                <w:szCs w:val="24"/>
                <w:lang w:eastAsia="es-ES"/>
              </w:rPr>
              <w:t xml:space="preserve"> en este tipo de habitación</w:t>
            </w:r>
          </w:p>
        </w:tc>
      </w:tr>
      <w:tr w:rsidR="004E66BC" w14:paraId="37EDDFA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A0E22A"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camas_dob</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1122C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6FE4A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A331D6"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BB927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Cantidad de camas dobles en este tipo de habitación</w:t>
            </w:r>
          </w:p>
        </w:tc>
      </w:tr>
    </w:tbl>
    <w:p w14:paraId="3BA8F097"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61"/>
        <w:gridCol w:w="696"/>
        <w:gridCol w:w="570"/>
        <w:gridCol w:w="1234"/>
        <w:gridCol w:w="1423"/>
        <w:gridCol w:w="1181"/>
        <w:gridCol w:w="1192"/>
        <w:gridCol w:w="486"/>
        <w:gridCol w:w="1065"/>
      </w:tblGrid>
      <w:tr w:rsidR="004E66BC" w14:paraId="2B30D33F"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B22A72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B74266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F28BC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0E8E78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07BDA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046B3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910C5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945CA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B21DD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276B538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4ECA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6C70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E895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7F67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464875"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id_tipohabitacion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690A4"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F798C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ACE2C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85005A" w14:textId="77777777" w:rsidR="004E66BC" w:rsidRDefault="004E66BC">
            <w:pPr>
              <w:rPr>
                <w:rFonts w:ascii="Times New Roman" w:eastAsia="Times New Roman" w:hAnsi="Times New Roman" w:cs="Times New Roman"/>
                <w:color w:val="000000"/>
                <w:sz w:val="24"/>
                <w:szCs w:val="24"/>
                <w:lang w:eastAsia="es-ES"/>
              </w:rPr>
            </w:pPr>
          </w:p>
        </w:tc>
      </w:tr>
    </w:tbl>
    <w:p w14:paraId="5B709C9D"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tbtipousuario</w:t>
      </w:r>
      <w:proofErr w:type="spellEnd"/>
    </w:p>
    <w:p w14:paraId="0A3517D1"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 xml:space="preserve">Almacenara los </w:t>
      </w:r>
      <w:proofErr w:type="spellStart"/>
      <w:r>
        <w:rPr>
          <w:rFonts w:ascii="Times New Roman" w:eastAsia="Times New Roman" w:hAnsi="Times New Roman" w:cs="Times New Roman"/>
          <w:i/>
          <w:iCs/>
          <w:color w:val="000000"/>
          <w:sz w:val="27"/>
          <w:szCs w:val="27"/>
          <w:lang w:eastAsia="es-ES"/>
        </w:rPr>
        <w:t>timpos</w:t>
      </w:r>
      <w:proofErr w:type="spellEnd"/>
      <w:r>
        <w:rPr>
          <w:rFonts w:ascii="Times New Roman" w:eastAsia="Times New Roman" w:hAnsi="Times New Roman" w:cs="Times New Roman"/>
          <w:i/>
          <w:iCs/>
          <w:color w:val="000000"/>
          <w:sz w:val="27"/>
          <w:szCs w:val="27"/>
          <w:lang w:eastAsia="es-ES"/>
        </w:rPr>
        <w:t xml:space="preserve"> de usuario</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583"/>
        <w:gridCol w:w="1216"/>
        <w:gridCol w:w="590"/>
        <w:gridCol w:w="1763"/>
        <w:gridCol w:w="1416"/>
      </w:tblGrid>
      <w:tr w:rsidR="004E66BC" w14:paraId="27AFC08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DF6C2B"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456CC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96B399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8CC57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7F88CC"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2374C2F9"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7A6472"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id_tipousuario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6C3BF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4612D5"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4D388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7DF034" w14:textId="77777777" w:rsidR="004E66BC" w:rsidRDefault="004E66BC">
            <w:pPr>
              <w:spacing w:after="0"/>
              <w:rPr>
                <w:sz w:val="20"/>
                <w:szCs w:val="20"/>
                <w:lang w:eastAsia="es-SV"/>
              </w:rPr>
            </w:pPr>
          </w:p>
        </w:tc>
      </w:tr>
      <w:tr w:rsidR="004E66BC" w14:paraId="2604D9FA"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89A4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nombre_tipous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F29A9D"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223B3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45D5E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2C494E" w14:textId="77777777" w:rsidR="004E66BC" w:rsidRDefault="004E66BC">
            <w:pPr>
              <w:spacing w:after="0"/>
              <w:rPr>
                <w:sz w:val="20"/>
                <w:szCs w:val="20"/>
                <w:lang w:eastAsia="es-SV"/>
              </w:rPr>
            </w:pPr>
          </w:p>
        </w:tc>
      </w:tr>
    </w:tbl>
    <w:p w14:paraId="232B1ED8"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987"/>
        <w:gridCol w:w="715"/>
        <w:gridCol w:w="584"/>
        <w:gridCol w:w="1268"/>
        <w:gridCol w:w="1224"/>
        <w:gridCol w:w="1214"/>
        <w:gridCol w:w="1224"/>
        <w:gridCol w:w="498"/>
        <w:gridCol w:w="1094"/>
      </w:tblGrid>
      <w:tr w:rsidR="004E66BC" w14:paraId="010981DC"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84B01D6"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923F85"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9B7D74"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287E1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7A317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C8C5E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5BF0D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32AF4F"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7C4FA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65C382ED"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C7788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71E2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FC4D9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39F6D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BEA30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80AA4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11D0EB"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88A0C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8C2710" w14:textId="77777777" w:rsidR="004E66BC" w:rsidRDefault="004E66BC">
            <w:pPr>
              <w:rPr>
                <w:rFonts w:ascii="Times New Roman" w:eastAsia="Times New Roman" w:hAnsi="Times New Roman" w:cs="Times New Roman"/>
                <w:color w:val="000000"/>
                <w:sz w:val="24"/>
                <w:szCs w:val="24"/>
                <w:lang w:eastAsia="es-ES"/>
              </w:rPr>
            </w:pPr>
          </w:p>
        </w:tc>
      </w:tr>
    </w:tbl>
    <w:p w14:paraId="1882B071" w14:textId="77777777" w:rsidR="004E66BC" w:rsidRDefault="004E66BC" w:rsidP="004E66B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val="es-ES" w:eastAsia="es-ES"/>
        </w:rPr>
      </w:pPr>
      <w:proofErr w:type="spellStart"/>
      <w:r>
        <w:rPr>
          <w:rFonts w:ascii="Times New Roman" w:eastAsia="Times New Roman" w:hAnsi="Times New Roman" w:cs="Times New Roman"/>
          <w:b/>
          <w:bCs/>
          <w:color w:val="000000"/>
          <w:sz w:val="36"/>
          <w:szCs w:val="36"/>
          <w:lang w:eastAsia="es-ES"/>
        </w:rPr>
        <w:t>tbusuario</w:t>
      </w:r>
      <w:proofErr w:type="spellEnd"/>
    </w:p>
    <w:p w14:paraId="68B79991" w14:textId="77777777" w:rsidR="004E66BC" w:rsidRDefault="004E66BC" w:rsidP="004E66B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t>Comentarios de la tabla: </w:t>
      </w:r>
      <w:r>
        <w:rPr>
          <w:rFonts w:ascii="Times New Roman" w:eastAsia="Times New Roman" w:hAnsi="Times New Roman" w:cs="Times New Roman"/>
          <w:i/>
          <w:iCs/>
          <w:color w:val="000000"/>
          <w:sz w:val="27"/>
          <w:szCs w:val="27"/>
          <w:lang w:eastAsia="es-ES"/>
        </w:rPr>
        <w:t>Almacenara los usuarios del sistema</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2210"/>
        <w:gridCol w:w="1216"/>
        <w:gridCol w:w="590"/>
        <w:gridCol w:w="1763"/>
        <w:gridCol w:w="1416"/>
      </w:tblGrid>
      <w:tr w:rsidR="004E66BC" w14:paraId="728F95F2"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68B4A8E"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B8259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B87034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96549A"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38513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Comentarios</w:t>
            </w:r>
          </w:p>
        </w:tc>
      </w:tr>
      <w:tr w:rsidR="004E66BC" w14:paraId="6FCD6314"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785A41"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id_usuario</w:t>
            </w:r>
            <w:proofErr w:type="spellEnd"/>
            <w:r>
              <w:rPr>
                <w:rFonts w:ascii="Times New Roman" w:eastAsia="Times New Roman" w:hAnsi="Times New Roman" w:cs="Times New Roman"/>
                <w:color w:val="000000"/>
                <w:sz w:val="24"/>
                <w:szCs w:val="24"/>
                <w:lang w:eastAsia="es-ES"/>
              </w:rPr>
              <w:t> </w:t>
            </w:r>
            <w:r>
              <w:rPr>
                <w:rFonts w:ascii="Times New Roman" w:eastAsia="Times New Roman" w:hAnsi="Times New Roman" w:cs="Times New Roman"/>
                <w:i/>
                <w:iCs/>
                <w:color w:val="000000"/>
                <w:sz w:val="24"/>
                <w:szCs w:val="24"/>
                <w:lang w:eastAsia="es-ES"/>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2B3478"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88DD06"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940B91"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8C9218" w14:textId="77777777" w:rsidR="004E66BC" w:rsidRDefault="004E66BC">
            <w:pPr>
              <w:spacing w:after="0"/>
              <w:rPr>
                <w:sz w:val="20"/>
                <w:szCs w:val="20"/>
                <w:lang w:eastAsia="es-SV"/>
              </w:rPr>
            </w:pPr>
          </w:p>
        </w:tc>
      </w:tr>
      <w:tr w:rsidR="004E66BC" w14:paraId="4C15DC6F"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5EF79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nombre_us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4D497A"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089D33"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8352C4"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0B0D9C" w14:textId="77777777" w:rsidR="004E66BC" w:rsidRDefault="004E66BC">
            <w:pPr>
              <w:spacing w:after="0"/>
              <w:rPr>
                <w:sz w:val="20"/>
                <w:szCs w:val="20"/>
                <w:lang w:eastAsia="es-SV"/>
              </w:rPr>
            </w:pPr>
          </w:p>
        </w:tc>
      </w:tr>
      <w:tr w:rsidR="004E66BC" w14:paraId="453660AB"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66217"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contrasenia_us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DE0F67"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varchar(</w:t>
            </w:r>
            <w:proofErr w:type="gramEnd"/>
            <w:r>
              <w:rPr>
                <w:rFonts w:ascii="Times New Roman" w:eastAsia="Times New Roman" w:hAnsi="Times New Roman" w:cs="Times New Roman"/>
                <w:color w:val="000000"/>
                <w:sz w:val="24"/>
                <w:szCs w:val="24"/>
                <w:lang w:val="en" w:eastAsia="es-E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01D6C8"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9993DF"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CA83FE" w14:textId="77777777" w:rsidR="004E66BC" w:rsidRDefault="004E66BC">
            <w:pPr>
              <w:spacing w:after="0"/>
              <w:rPr>
                <w:sz w:val="20"/>
                <w:szCs w:val="20"/>
                <w:lang w:eastAsia="es-SV"/>
              </w:rPr>
            </w:pPr>
          </w:p>
        </w:tc>
      </w:tr>
      <w:tr w:rsidR="004E66BC" w14:paraId="390AF0F1"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275F34"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7C3AF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EFC15E"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DA1B99"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619E84" w14:textId="77777777" w:rsidR="004E66BC" w:rsidRDefault="004E66BC">
            <w:pPr>
              <w:spacing w:after="0"/>
              <w:rPr>
                <w:sz w:val="20"/>
                <w:szCs w:val="20"/>
                <w:lang w:eastAsia="es-SV"/>
              </w:rPr>
            </w:pPr>
          </w:p>
        </w:tc>
      </w:tr>
      <w:tr w:rsidR="004E66BC" w14:paraId="60F9CBF5"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CA0FD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id_tipousuario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CF619C"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E06CB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B7C0E3"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6F8979" w14:textId="77777777" w:rsidR="004E66BC" w:rsidRDefault="004E66BC">
            <w:pPr>
              <w:spacing w:after="0"/>
              <w:rPr>
                <w:sz w:val="20"/>
                <w:szCs w:val="20"/>
                <w:lang w:eastAsia="es-SV"/>
              </w:rPr>
            </w:pPr>
          </w:p>
        </w:tc>
      </w:tr>
      <w:tr w:rsidR="004E66BC" w14:paraId="6DEC732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127082"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id_estadousuario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732AC1" w14:textId="77777777" w:rsidR="004E66BC" w:rsidRDefault="004E66BC">
            <w:pPr>
              <w:spacing w:after="0" w:line="240" w:lineRule="auto"/>
              <w:rPr>
                <w:rFonts w:ascii="Times New Roman" w:eastAsia="Times New Roman" w:hAnsi="Times New Roman" w:cs="Times New Roman"/>
                <w:color w:val="000000"/>
                <w:sz w:val="24"/>
                <w:szCs w:val="24"/>
                <w:lang w:val="en" w:eastAsia="es-ES"/>
              </w:rPr>
            </w:pPr>
            <w:proofErr w:type="gramStart"/>
            <w:r>
              <w:rPr>
                <w:rFonts w:ascii="Times New Roman" w:eastAsia="Times New Roman" w:hAnsi="Times New Roman" w:cs="Times New Roman"/>
                <w:color w:val="000000"/>
                <w:sz w:val="24"/>
                <w:szCs w:val="24"/>
                <w:lang w:val="en" w:eastAsia="es-ES"/>
              </w:rPr>
              <w:t>int(</w:t>
            </w:r>
            <w:proofErr w:type="gramEnd"/>
            <w:r>
              <w:rPr>
                <w:rFonts w:ascii="Times New Roman" w:eastAsia="Times New Roman" w:hAnsi="Times New Roman" w:cs="Times New Roman"/>
                <w:color w:val="000000"/>
                <w:sz w:val="24"/>
                <w:szCs w:val="24"/>
                <w:lang w:val="en" w:eastAsia="es-E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3C0DCC"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EA233A" w14:textId="77777777" w:rsidR="004E66BC" w:rsidRDefault="004E66BC">
            <w:pPr>
              <w:rPr>
                <w:rFonts w:ascii="Times New Roman" w:eastAsia="Times New Roman" w:hAnsi="Times New Roman" w:cs="Times New Roman"/>
                <w:color w:val="000000"/>
                <w:sz w:val="24"/>
                <w:szCs w:val="24"/>
                <w:lang w:eastAsia="es-E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632ED" w14:textId="77777777" w:rsidR="004E66BC" w:rsidRDefault="004E66BC">
            <w:pPr>
              <w:spacing w:after="0"/>
              <w:rPr>
                <w:sz w:val="20"/>
                <w:szCs w:val="20"/>
                <w:lang w:eastAsia="es-SV"/>
              </w:rPr>
            </w:pPr>
          </w:p>
        </w:tc>
      </w:tr>
    </w:tbl>
    <w:p w14:paraId="230B97AF" w14:textId="77777777" w:rsidR="004E66BC" w:rsidRDefault="004E66BC" w:rsidP="004E66BC">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s-ES" w:eastAsia="es-ES"/>
        </w:rPr>
      </w:pPr>
      <w:r>
        <w:rPr>
          <w:rFonts w:ascii="Times New Roman" w:eastAsia="Times New Roman" w:hAnsi="Times New Roman" w:cs="Times New Roman"/>
          <w:b/>
          <w:bCs/>
          <w:color w:val="000000"/>
          <w:sz w:val="27"/>
          <w:szCs w:val="27"/>
          <w:lang w:eastAsia="es-ES"/>
        </w:rPr>
        <w:t>Índices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1630"/>
        <w:gridCol w:w="643"/>
        <w:gridCol w:w="528"/>
        <w:gridCol w:w="1133"/>
        <w:gridCol w:w="1266"/>
        <w:gridCol w:w="1084"/>
        <w:gridCol w:w="1094"/>
        <w:gridCol w:w="451"/>
        <w:gridCol w:w="979"/>
      </w:tblGrid>
      <w:tr w:rsidR="004E66BC" w14:paraId="705498C8" w14:textId="77777777" w:rsidTr="004E66BC">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C6E4A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3F7AFD"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5E3A50"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EFF962"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3F1B23"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00F531"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CB2CB9"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7F7978"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63B647" w14:textId="77777777" w:rsidR="004E66BC" w:rsidRDefault="004E66BC">
            <w:pPr>
              <w:spacing w:after="0" w:line="240" w:lineRule="auto"/>
              <w:jc w:val="center"/>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Comentario</w:t>
            </w:r>
          </w:p>
        </w:tc>
      </w:tr>
      <w:tr w:rsidR="004E66BC" w14:paraId="6194A34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762C6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93A13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9CEE2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6873CE"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2F7D6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EBBC6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7944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F0785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45171D" w14:textId="77777777" w:rsidR="004E66BC" w:rsidRDefault="004E66BC">
            <w:pPr>
              <w:rPr>
                <w:rFonts w:ascii="Times New Roman" w:eastAsia="Times New Roman" w:hAnsi="Times New Roman" w:cs="Times New Roman"/>
                <w:color w:val="000000"/>
                <w:sz w:val="24"/>
                <w:szCs w:val="24"/>
                <w:lang w:eastAsia="es-ES"/>
              </w:rPr>
            </w:pPr>
          </w:p>
        </w:tc>
      </w:tr>
      <w:tr w:rsidR="004E66BC" w14:paraId="39969BB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47C7C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fk_id_empleado_idx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83553"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B279B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F301D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99A78F"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id_empleado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BE03D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A7639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A39E8D"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0637C6" w14:textId="77777777" w:rsidR="004E66BC" w:rsidRDefault="004E66BC">
            <w:pPr>
              <w:rPr>
                <w:rFonts w:ascii="Times New Roman" w:eastAsia="Times New Roman" w:hAnsi="Times New Roman" w:cs="Times New Roman"/>
                <w:color w:val="000000"/>
                <w:sz w:val="24"/>
                <w:szCs w:val="24"/>
                <w:lang w:eastAsia="es-ES"/>
              </w:rPr>
            </w:pPr>
          </w:p>
        </w:tc>
      </w:tr>
      <w:tr w:rsidR="004E66BC" w14:paraId="6A45C890"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E1A8C1"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fk_id_tipousuario_idx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13E110"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ADDA55"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9DDF91"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96C513"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id_tipousuario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3261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A854E8"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CE365A"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07EE18" w14:textId="77777777" w:rsidR="004E66BC" w:rsidRDefault="004E66BC">
            <w:pPr>
              <w:rPr>
                <w:rFonts w:ascii="Times New Roman" w:eastAsia="Times New Roman" w:hAnsi="Times New Roman" w:cs="Times New Roman"/>
                <w:color w:val="000000"/>
                <w:sz w:val="24"/>
                <w:szCs w:val="24"/>
                <w:lang w:eastAsia="es-ES"/>
              </w:rPr>
            </w:pPr>
          </w:p>
        </w:tc>
      </w:tr>
      <w:tr w:rsidR="004E66BC" w14:paraId="3A51F4DE" w14:textId="77777777" w:rsidTr="004E66B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2C1ED9" w14:textId="77777777" w:rsidR="004E66BC" w:rsidRDefault="004E66BC">
            <w:pPr>
              <w:spacing w:after="0" w:line="240" w:lineRule="auto"/>
              <w:rPr>
                <w:rFonts w:ascii="Times New Roman" w:eastAsia="Times New Roman" w:hAnsi="Times New Roman" w:cs="Times New Roman"/>
                <w:color w:val="000000"/>
                <w:sz w:val="24"/>
                <w:szCs w:val="24"/>
                <w:lang w:val="es-ES" w:eastAsia="es-ES"/>
              </w:rPr>
            </w:pPr>
            <w:proofErr w:type="spellStart"/>
            <w:r>
              <w:rPr>
                <w:rFonts w:ascii="Times New Roman" w:eastAsia="Times New Roman" w:hAnsi="Times New Roman" w:cs="Times New Roman"/>
                <w:color w:val="000000"/>
                <w:sz w:val="24"/>
                <w:szCs w:val="24"/>
                <w:lang w:eastAsia="es-ES"/>
              </w:rPr>
              <w:t>fk_id_usuario_idx</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A818D7"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CDB7C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1179E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7DAC58" w14:textId="77777777" w:rsidR="004E66BC" w:rsidRDefault="004E66BC">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id_estadousuario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496C42"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CAF3F9"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FE62AF" w14:textId="77777777" w:rsidR="004E66BC" w:rsidRDefault="004E66BC">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1CBB81" w14:textId="77777777" w:rsidR="004E66BC" w:rsidRDefault="004E66BC">
            <w:pPr>
              <w:rPr>
                <w:rFonts w:ascii="Times New Roman" w:eastAsia="Times New Roman" w:hAnsi="Times New Roman" w:cs="Times New Roman"/>
                <w:color w:val="000000"/>
                <w:sz w:val="24"/>
                <w:szCs w:val="24"/>
                <w:lang w:eastAsia="es-ES"/>
              </w:rPr>
            </w:pPr>
          </w:p>
        </w:tc>
      </w:tr>
    </w:tbl>
    <w:p w14:paraId="752BBA8B" w14:textId="77777777" w:rsidR="004E66BC" w:rsidRDefault="004E66BC" w:rsidP="004E66BC">
      <w:pPr>
        <w:rPr>
          <w:lang w:val="es-ES"/>
        </w:rPr>
      </w:pPr>
    </w:p>
    <w:p w14:paraId="5ABF4277" w14:textId="77777777" w:rsidR="004E66BC" w:rsidRPr="004E66BC" w:rsidRDefault="004E66BC" w:rsidP="004E66BC"/>
    <w:sectPr w:rsidR="004E66BC" w:rsidRPr="004E66BC" w:rsidSect="00976645">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D7CC" w14:textId="77777777" w:rsidR="00DF47C0" w:rsidRDefault="00DF47C0" w:rsidP="00976645">
      <w:pPr>
        <w:spacing w:after="0" w:line="240" w:lineRule="auto"/>
      </w:pPr>
      <w:r>
        <w:separator/>
      </w:r>
    </w:p>
  </w:endnote>
  <w:endnote w:type="continuationSeparator" w:id="0">
    <w:p w14:paraId="260F5C31" w14:textId="77777777" w:rsidR="00DF47C0" w:rsidRDefault="00DF47C0" w:rsidP="00976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A66A" w14:textId="77777777" w:rsidR="00DF47C0" w:rsidRDefault="00DF47C0" w:rsidP="00976645">
      <w:pPr>
        <w:spacing w:after="0" w:line="240" w:lineRule="auto"/>
      </w:pPr>
      <w:r>
        <w:separator/>
      </w:r>
    </w:p>
  </w:footnote>
  <w:footnote w:type="continuationSeparator" w:id="0">
    <w:p w14:paraId="6642CB18" w14:textId="77777777" w:rsidR="00DF47C0" w:rsidRDefault="00DF47C0" w:rsidP="00976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87CC" w14:textId="77777777" w:rsidR="00976645" w:rsidRPr="00976645" w:rsidRDefault="00976645">
    <w:pPr>
      <w:pStyle w:val="Encabezado"/>
      <w:rPr>
        <w:rFonts w:ascii="Times New Roman" w:hAnsi="Times New Roman" w:cs="Times New Roman"/>
        <w:sz w:val="32"/>
        <w:szCs w:val="32"/>
      </w:rPr>
    </w:pPr>
    <w:r w:rsidRPr="00976645">
      <w:rPr>
        <w:noProof/>
      </w:rPr>
      <mc:AlternateContent>
        <mc:Choice Requires="wps">
          <w:drawing>
            <wp:anchor distT="0" distB="0" distL="114300" distR="114300" simplePos="0" relativeHeight="251660288" behindDoc="0" locked="0" layoutInCell="1" allowOverlap="1" wp14:anchorId="2E3A6307" wp14:editId="10F5E195">
              <wp:simplePos x="0" y="0"/>
              <wp:positionH relativeFrom="page">
                <wp:posOffset>365589</wp:posOffset>
              </wp:positionH>
              <wp:positionV relativeFrom="paragraph">
                <wp:posOffset>-834912</wp:posOffset>
              </wp:positionV>
              <wp:extent cx="1394915" cy="1422210"/>
              <wp:effectExtent l="38100" t="38100" r="34290" b="45085"/>
              <wp:wrapNone/>
              <wp:docPr id="2" name="Elipse 2"/>
              <wp:cNvGraphicFramePr/>
              <a:graphic xmlns:a="http://schemas.openxmlformats.org/drawingml/2006/main">
                <a:graphicData uri="http://schemas.microsoft.com/office/word/2010/wordprocessingShape">
                  <wps:wsp>
                    <wps:cNvSpPr/>
                    <wps:spPr>
                      <a:xfrm>
                        <a:off x="0" y="0"/>
                        <a:ext cx="1394915" cy="1422210"/>
                      </a:xfrm>
                      <a:prstGeom prst="ellipse">
                        <a:avLst/>
                      </a:prstGeom>
                      <a:solidFill>
                        <a:schemeClr val="bg1"/>
                      </a:solidFill>
                      <a:ln w="76200">
                        <a:solidFill>
                          <a:schemeClr val="tx1"/>
                        </a:solidFill>
                        <a:prstDash val="dashDot"/>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97144" id="Elipse 2" o:spid="_x0000_s1026" style="position:absolute;margin-left:28.8pt;margin-top:-65.75pt;width:109.85pt;height:1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" fillcolor="white [3212]" strokecolor="black [3213]" strokeweight="6pt">
              <v:stroke dashstyle="dashDot" joinstyle="miter"/>
              <w10:wrap anchorx="page"/>
            </v:oval>
          </w:pict>
        </mc:Fallback>
      </mc:AlternateContent>
    </w:r>
    <w:r w:rsidRPr="00976645">
      <w:rPr>
        <w:noProof/>
      </w:rPr>
      <mc:AlternateContent>
        <mc:Choice Requires="wps">
          <w:drawing>
            <wp:anchor distT="0" distB="0" distL="114300" distR="114300" simplePos="0" relativeHeight="251659264" behindDoc="0" locked="0" layoutInCell="1" allowOverlap="1" wp14:anchorId="43DBC308" wp14:editId="60D5E2B2">
              <wp:simplePos x="0" y="0"/>
              <wp:positionH relativeFrom="page">
                <wp:align>left</wp:align>
              </wp:positionH>
              <wp:positionV relativeFrom="paragraph">
                <wp:posOffset>-1121165</wp:posOffset>
              </wp:positionV>
              <wp:extent cx="1954473" cy="1995417"/>
              <wp:effectExtent l="38100" t="38100" r="46355" b="43180"/>
              <wp:wrapNone/>
              <wp:docPr id="1" name="Elipse 1"/>
              <wp:cNvGraphicFramePr/>
              <a:graphic xmlns:a="http://schemas.openxmlformats.org/drawingml/2006/main">
                <a:graphicData uri="http://schemas.microsoft.com/office/word/2010/wordprocessingShape">
                  <wps:wsp>
                    <wps:cNvSpPr/>
                    <wps:spPr>
                      <a:xfrm>
                        <a:off x="0" y="0"/>
                        <a:ext cx="1954473" cy="1995417"/>
                      </a:xfrm>
                      <a:prstGeom prst="ellipse">
                        <a:avLst/>
                      </a:prstGeom>
                      <a:solidFill>
                        <a:schemeClr val="bg1"/>
                      </a:solidFill>
                      <a:ln w="76200">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DF978" id="Elipse 1" o:spid="_x0000_s1026" style="position:absolute;margin-left:0;margin-top:-88.3pt;width:153.9pt;height:157.1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" fillcolor="white [3212]" strokecolor="#1f3763 [1604]" strokeweight="6pt">
              <v:stroke dashstyle="dashDot" joinstyle="miter"/>
              <w10:wrap anchorx="page"/>
            </v:oval>
          </w:pict>
        </mc:Fallback>
      </mc:AlternateContent>
    </w:r>
    <w:r>
      <w:t xml:space="preserve">                                              </w:t>
    </w:r>
    <w:r w:rsidRPr="00976645">
      <w:rPr>
        <w:rFonts w:ascii="Times New Roman" w:hAnsi="Times New Roman" w:cs="Times New Roman"/>
        <w:sz w:val="32"/>
        <w:szCs w:val="32"/>
      </w:rPr>
      <w:t>Instituto Tecnico Ricaldone</w:t>
    </w:r>
  </w:p>
  <w:p w14:paraId="4A5C5E12" w14:textId="77777777" w:rsidR="00976645" w:rsidRPr="00976645" w:rsidRDefault="00976645">
    <w:pPr>
      <w:pStyle w:val="Encabezado"/>
      <w:rPr>
        <w:rFonts w:ascii="Times New Roman" w:hAnsi="Times New Roman" w:cs="Times New Roman"/>
        <w:sz w:val="32"/>
        <w:szCs w:val="32"/>
      </w:rPr>
    </w:pPr>
    <w:r w:rsidRPr="00976645">
      <w:rPr>
        <w:rFonts w:ascii="Times New Roman" w:hAnsi="Times New Roman" w:cs="Times New Roman"/>
        <w:sz w:val="32"/>
        <w:szCs w:val="32"/>
      </w:rPr>
      <w:t xml:space="preserve">                                              Desarrollo de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57970"/>
    <w:multiLevelType w:val="hybridMultilevel"/>
    <w:tmpl w:val="199E267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6DF80662"/>
    <w:multiLevelType w:val="hybridMultilevel"/>
    <w:tmpl w:val="D4208DE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CDB"/>
    <w:rsid w:val="000007C3"/>
    <w:rsid w:val="000461D1"/>
    <w:rsid w:val="000462ED"/>
    <w:rsid w:val="00054E26"/>
    <w:rsid w:val="00074AC6"/>
    <w:rsid w:val="001D39B7"/>
    <w:rsid w:val="001F5B1B"/>
    <w:rsid w:val="002344AE"/>
    <w:rsid w:val="00236E1F"/>
    <w:rsid w:val="002761D6"/>
    <w:rsid w:val="002B10A6"/>
    <w:rsid w:val="002E4AC9"/>
    <w:rsid w:val="003033DB"/>
    <w:rsid w:val="00346E03"/>
    <w:rsid w:val="0039691A"/>
    <w:rsid w:val="003F2CD1"/>
    <w:rsid w:val="00421106"/>
    <w:rsid w:val="0042416C"/>
    <w:rsid w:val="00442D7B"/>
    <w:rsid w:val="004E66BC"/>
    <w:rsid w:val="005553BB"/>
    <w:rsid w:val="005A4DEA"/>
    <w:rsid w:val="00614E9E"/>
    <w:rsid w:val="00637F20"/>
    <w:rsid w:val="00670A77"/>
    <w:rsid w:val="00692EDE"/>
    <w:rsid w:val="0069476C"/>
    <w:rsid w:val="006A78B8"/>
    <w:rsid w:val="006C1F0B"/>
    <w:rsid w:val="0078277D"/>
    <w:rsid w:val="00841FD4"/>
    <w:rsid w:val="008A0E51"/>
    <w:rsid w:val="008C2D66"/>
    <w:rsid w:val="008C7C18"/>
    <w:rsid w:val="00920B26"/>
    <w:rsid w:val="00922B63"/>
    <w:rsid w:val="00963166"/>
    <w:rsid w:val="00976645"/>
    <w:rsid w:val="009C3CC7"/>
    <w:rsid w:val="009C72F8"/>
    <w:rsid w:val="009E4AB0"/>
    <w:rsid w:val="00A24273"/>
    <w:rsid w:val="00A64C9D"/>
    <w:rsid w:val="00A81B37"/>
    <w:rsid w:val="00A934AC"/>
    <w:rsid w:val="00AE6422"/>
    <w:rsid w:val="00B558CF"/>
    <w:rsid w:val="00B75D0C"/>
    <w:rsid w:val="00BF6DB2"/>
    <w:rsid w:val="00C06697"/>
    <w:rsid w:val="00C157B3"/>
    <w:rsid w:val="00CE651F"/>
    <w:rsid w:val="00D24567"/>
    <w:rsid w:val="00D6269C"/>
    <w:rsid w:val="00D80E69"/>
    <w:rsid w:val="00DC7D74"/>
    <w:rsid w:val="00DF47C0"/>
    <w:rsid w:val="00DF7EE3"/>
    <w:rsid w:val="00E22DF2"/>
    <w:rsid w:val="00E46A97"/>
    <w:rsid w:val="00E87245"/>
    <w:rsid w:val="00E95EF3"/>
    <w:rsid w:val="00EC1B83"/>
    <w:rsid w:val="00EE0754"/>
    <w:rsid w:val="00FA479E"/>
    <w:rsid w:val="00FE4CD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F965E"/>
  <w15:chartTrackingRefBased/>
  <w15:docId w15:val="{A12DDA43-855F-4D9F-B20A-126DAAE6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C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2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75D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66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6645"/>
  </w:style>
  <w:style w:type="paragraph" w:styleId="Piedepgina">
    <w:name w:val="footer"/>
    <w:basedOn w:val="Normal"/>
    <w:link w:val="PiedepginaCar"/>
    <w:uiPriority w:val="99"/>
    <w:unhideWhenUsed/>
    <w:rsid w:val="009766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6645"/>
  </w:style>
  <w:style w:type="character" w:customStyle="1" w:styleId="Ttulo1Car">
    <w:name w:val="Título 1 Car"/>
    <w:basedOn w:val="Fuentedeprrafopredeter"/>
    <w:link w:val="Ttulo1"/>
    <w:uiPriority w:val="9"/>
    <w:rsid w:val="00FE4CD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E4CDB"/>
    <w:pPr>
      <w:outlineLvl w:val="9"/>
    </w:pPr>
    <w:rPr>
      <w:lang w:eastAsia="es-SV"/>
    </w:rPr>
  </w:style>
  <w:style w:type="paragraph" w:styleId="Prrafodelista">
    <w:name w:val="List Paragraph"/>
    <w:basedOn w:val="Normal"/>
    <w:uiPriority w:val="34"/>
    <w:qFormat/>
    <w:rsid w:val="00FE4CDB"/>
    <w:pPr>
      <w:ind w:left="720"/>
      <w:contextualSpacing/>
    </w:pPr>
  </w:style>
  <w:style w:type="paragraph" w:styleId="TDC1">
    <w:name w:val="toc 1"/>
    <w:basedOn w:val="Normal"/>
    <w:next w:val="Normal"/>
    <w:autoRedefine/>
    <w:uiPriority w:val="39"/>
    <w:unhideWhenUsed/>
    <w:rsid w:val="00FE4CDB"/>
    <w:pPr>
      <w:spacing w:after="100"/>
    </w:pPr>
  </w:style>
  <w:style w:type="character" w:styleId="Hipervnculo">
    <w:name w:val="Hyperlink"/>
    <w:basedOn w:val="Fuentedeprrafopredeter"/>
    <w:uiPriority w:val="99"/>
    <w:unhideWhenUsed/>
    <w:rsid w:val="00FE4CDB"/>
    <w:rPr>
      <w:color w:val="0563C1" w:themeColor="hyperlink"/>
      <w:u w:val="single"/>
    </w:rPr>
  </w:style>
  <w:style w:type="character" w:customStyle="1" w:styleId="Ttulo2Car">
    <w:name w:val="Título 2 Car"/>
    <w:basedOn w:val="Fuentedeprrafopredeter"/>
    <w:link w:val="Ttulo2"/>
    <w:uiPriority w:val="9"/>
    <w:rsid w:val="0042416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2416C"/>
    <w:pPr>
      <w:spacing w:after="100"/>
      <w:ind w:left="220"/>
    </w:pPr>
  </w:style>
  <w:style w:type="character" w:customStyle="1" w:styleId="Ttulo3Car">
    <w:name w:val="Título 3 Car"/>
    <w:basedOn w:val="Fuentedeprrafopredeter"/>
    <w:link w:val="Ttulo3"/>
    <w:uiPriority w:val="9"/>
    <w:rsid w:val="00B75D0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75D0C"/>
    <w:pPr>
      <w:spacing w:after="100"/>
      <w:ind w:left="440"/>
    </w:pPr>
  </w:style>
  <w:style w:type="paragraph" w:styleId="NormalWeb">
    <w:name w:val="Normal (Web)"/>
    <w:basedOn w:val="Normal"/>
    <w:uiPriority w:val="99"/>
    <w:semiHidden/>
    <w:unhideWhenUsed/>
    <w:rsid w:val="00670A7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670A77"/>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uiPriority w:val="99"/>
    <w:semiHidden/>
    <w:rsid w:val="004E66B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latin24compacttimestamp-2v7xiq">
    <w:name w:val="latin24compacttimestamp-2v7xiq"/>
    <w:basedOn w:val="Fuentedeprrafopredeter"/>
    <w:rsid w:val="00EC1B83"/>
  </w:style>
  <w:style w:type="paragraph" w:styleId="z-Principiodelformulario">
    <w:name w:val="HTML Top of Form"/>
    <w:basedOn w:val="Normal"/>
    <w:next w:val="Normal"/>
    <w:link w:val="z-PrincipiodelformularioCar"/>
    <w:hidden/>
    <w:uiPriority w:val="99"/>
    <w:semiHidden/>
    <w:unhideWhenUsed/>
    <w:rsid w:val="00EC1B83"/>
    <w:pPr>
      <w:pBdr>
        <w:bottom w:val="single" w:sz="6" w:space="1" w:color="auto"/>
      </w:pBdr>
      <w:spacing w:after="0" w:line="240" w:lineRule="auto"/>
      <w:jc w:val="center"/>
    </w:pPr>
    <w:rPr>
      <w:rFonts w:ascii="Arial" w:eastAsia="Times New Roman" w:hAnsi="Arial" w:cs="Arial"/>
      <w:vanish/>
      <w:sz w:val="16"/>
      <w:szCs w:val="16"/>
      <w:lang w:eastAsia="es-SV"/>
    </w:rPr>
  </w:style>
  <w:style w:type="character" w:customStyle="1" w:styleId="z-PrincipiodelformularioCar">
    <w:name w:val="z-Principio del formulario Car"/>
    <w:basedOn w:val="Fuentedeprrafopredeter"/>
    <w:link w:val="z-Principiodelformulario"/>
    <w:uiPriority w:val="99"/>
    <w:semiHidden/>
    <w:rsid w:val="00EC1B83"/>
    <w:rPr>
      <w:rFonts w:ascii="Arial" w:eastAsia="Times New Roman" w:hAnsi="Arial" w:cs="Arial"/>
      <w:vanish/>
      <w:sz w:val="16"/>
      <w:szCs w:val="16"/>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78293">
      <w:bodyDiv w:val="1"/>
      <w:marLeft w:val="0"/>
      <w:marRight w:val="0"/>
      <w:marTop w:val="0"/>
      <w:marBottom w:val="0"/>
      <w:divBdr>
        <w:top w:val="none" w:sz="0" w:space="0" w:color="auto"/>
        <w:left w:val="none" w:sz="0" w:space="0" w:color="auto"/>
        <w:bottom w:val="none" w:sz="0" w:space="0" w:color="auto"/>
        <w:right w:val="none" w:sz="0" w:space="0" w:color="auto"/>
      </w:divBdr>
    </w:div>
    <w:div w:id="352847837">
      <w:bodyDiv w:val="1"/>
      <w:marLeft w:val="0"/>
      <w:marRight w:val="0"/>
      <w:marTop w:val="0"/>
      <w:marBottom w:val="0"/>
      <w:divBdr>
        <w:top w:val="none" w:sz="0" w:space="0" w:color="auto"/>
        <w:left w:val="none" w:sz="0" w:space="0" w:color="auto"/>
        <w:bottom w:val="none" w:sz="0" w:space="0" w:color="auto"/>
        <w:right w:val="none" w:sz="0" w:space="0" w:color="auto"/>
      </w:divBdr>
      <w:divsChild>
        <w:div w:id="12532452">
          <w:marLeft w:val="0"/>
          <w:marRight w:val="0"/>
          <w:marTop w:val="0"/>
          <w:marBottom w:val="0"/>
          <w:divBdr>
            <w:top w:val="none" w:sz="0" w:space="0" w:color="auto"/>
            <w:left w:val="none" w:sz="0" w:space="0" w:color="auto"/>
            <w:bottom w:val="none" w:sz="0" w:space="0" w:color="auto"/>
            <w:right w:val="none" w:sz="0" w:space="0" w:color="auto"/>
          </w:divBdr>
          <w:divsChild>
            <w:div w:id="735975529">
              <w:marLeft w:val="0"/>
              <w:marRight w:val="0"/>
              <w:marTop w:val="0"/>
              <w:marBottom w:val="0"/>
              <w:divBdr>
                <w:top w:val="none" w:sz="0" w:space="0" w:color="auto"/>
                <w:left w:val="none" w:sz="0" w:space="0" w:color="auto"/>
                <w:bottom w:val="none" w:sz="0" w:space="0" w:color="auto"/>
                <w:right w:val="none" w:sz="0" w:space="0" w:color="auto"/>
              </w:divBdr>
              <w:divsChild>
                <w:div w:id="551767196">
                  <w:marLeft w:val="0"/>
                  <w:marRight w:val="0"/>
                  <w:marTop w:val="0"/>
                  <w:marBottom w:val="0"/>
                  <w:divBdr>
                    <w:top w:val="none" w:sz="0" w:space="0" w:color="auto"/>
                    <w:left w:val="none" w:sz="0" w:space="0" w:color="auto"/>
                    <w:bottom w:val="none" w:sz="0" w:space="0" w:color="auto"/>
                    <w:right w:val="none" w:sz="0" w:space="0" w:color="auto"/>
                  </w:divBdr>
                  <w:divsChild>
                    <w:div w:id="483281913">
                      <w:marLeft w:val="0"/>
                      <w:marRight w:val="0"/>
                      <w:marTop w:val="0"/>
                      <w:marBottom w:val="0"/>
                      <w:divBdr>
                        <w:top w:val="none" w:sz="0" w:space="0" w:color="auto"/>
                        <w:left w:val="none" w:sz="0" w:space="0" w:color="auto"/>
                        <w:bottom w:val="none" w:sz="0" w:space="0" w:color="auto"/>
                        <w:right w:val="none" w:sz="0" w:space="0" w:color="auto"/>
                      </w:divBdr>
                      <w:divsChild>
                        <w:div w:id="1599867192">
                          <w:marLeft w:val="0"/>
                          <w:marRight w:val="0"/>
                          <w:marTop w:val="0"/>
                          <w:marBottom w:val="0"/>
                          <w:divBdr>
                            <w:top w:val="none" w:sz="0" w:space="0" w:color="auto"/>
                            <w:left w:val="none" w:sz="0" w:space="0" w:color="auto"/>
                            <w:bottom w:val="none" w:sz="0" w:space="0" w:color="auto"/>
                            <w:right w:val="none" w:sz="0" w:space="0" w:color="auto"/>
                          </w:divBdr>
                          <w:divsChild>
                            <w:div w:id="1716855713">
                              <w:marLeft w:val="0"/>
                              <w:marRight w:val="0"/>
                              <w:marTop w:val="0"/>
                              <w:marBottom w:val="0"/>
                              <w:divBdr>
                                <w:top w:val="none" w:sz="0" w:space="0" w:color="auto"/>
                                <w:left w:val="none" w:sz="0" w:space="0" w:color="auto"/>
                                <w:bottom w:val="none" w:sz="0" w:space="0" w:color="auto"/>
                                <w:right w:val="none" w:sz="0" w:space="0" w:color="auto"/>
                              </w:divBdr>
                              <w:divsChild>
                                <w:div w:id="1983258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06869510">
                          <w:marLeft w:val="0"/>
                          <w:marRight w:val="0"/>
                          <w:marTop w:val="0"/>
                          <w:marBottom w:val="0"/>
                          <w:divBdr>
                            <w:top w:val="none" w:sz="0" w:space="0" w:color="auto"/>
                            <w:left w:val="none" w:sz="0" w:space="0" w:color="auto"/>
                            <w:bottom w:val="none" w:sz="0" w:space="0" w:color="auto"/>
                            <w:right w:val="none" w:sz="0" w:space="0" w:color="auto"/>
                          </w:divBdr>
                          <w:divsChild>
                            <w:div w:id="1157038186">
                              <w:marLeft w:val="0"/>
                              <w:marRight w:val="0"/>
                              <w:marTop w:val="0"/>
                              <w:marBottom w:val="0"/>
                              <w:divBdr>
                                <w:top w:val="none" w:sz="0" w:space="0" w:color="auto"/>
                                <w:left w:val="none" w:sz="0" w:space="0" w:color="auto"/>
                                <w:bottom w:val="none" w:sz="0" w:space="0" w:color="auto"/>
                                <w:right w:val="none" w:sz="0" w:space="0" w:color="auto"/>
                              </w:divBdr>
                              <w:divsChild>
                                <w:div w:id="10551611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9196694">
                          <w:marLeft w:val="0"/>
                          <w:marRight w:val="0"/>
                          <w:marTop w:val="0"/>
                          <w:marBottom w:val="0"/>
                          <w:divBdr>
                            <w:top w:val="none" w:sz="0" w:space="0" w:color="auto"/>
                            <w:left w:val="none" w:sz="0" w:space="0" w:color="auto"/>
                            <w:bottom w:val="none" w:sz="0" w:space="0" w:color="auto"/>
                            <w:right w:val="none" w:sz="0" w:space="0" w:color="auto"/>
                          </w:divBdr>
                          <w:divsChild>
                            <w:div w:id="1178736856">
                              <w:marLeft w:val="0"/>
                              <w:marRight w:val="0"/>
                              <w:marTop w:val="0"/>
                              <w:marBottom w:val="0"/>
                              <w:divBdr>
                                <w:top w:val="none" w:sz="0" w:space="0" w:color="auto"/>
                                <w:left w:val="none" w:sz="0" w:space="0" w:color="auto"/>
                                <w:bottom w:val="none" w:sz="0" w:space="0" w:color="auto"/>
                                <w:right w:val="none" w:sz="0" w:space="0" w:color="auto"/>
                              </w:divBdr>
                              <w:divsChild>
                                <w:div w:id="14254900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3579463">
                          <w:marLeft w:val="0"/>
                          <w:marRight w:val="0"/>
                          <w:marTop w:val="0"/>
                          <w:marBottom w:val="0"/>
                          <w:divBdr>
                            <w:top w:val="none" w:sz="0" w:space="0" w:color="auto"/>
                            <w:left w:val="none" w:sz="0" w:space="0" w:color="auto"/>
                            <w:bottom w:val="none" w:sz="0" w:space="0" w:color="auto"/>
                            <w:right w:val="none" w:sz="0" w:space="0" w:color="auto"/>
                          </w:divBdr>
                          <w:divsChild>
                            <w:div w:id="1128007576">
                              <w:marLeft w:val="0"/>
                              <w:marRight w:val="0"/>
                              <w:marTop w:val="0"/>
                              <w:marBottom w:val="0"/>
                              <w:divBdr>
                                <w:top w:val="none" w:sz="0" w:space="0" w:color="auto"/>
                                <w:left w:val="none" w:sz="0" w:space="0" w:color="auto"/>
                                <w:bottom w:val="none" w:sz="0" w:space="0" w:color="auto"/>
                                <w:right w:val="none" w:sz="0" w:space="0" w:color="auto"/>
                              </w:divBdr>
                              <w:divsChild>
                                <w:div w:id="16904528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78034">
          <w:marLeft w:val="0"/>
          <w:marRight w:val="0"/>
          <w:marTop w:val="0"/>
          <w:marBottom w:val="360"/>
          <w:divBdr>
            <w:top w:val="none" w:sz="0" w:space="0" w:color="auto"/>
            <w:left w:val="none" w:sz="0" w:space="0" w:color="auto"/>
            <w:bottom w:val="none" w:sz="0" w:space="0" w:color="auto"/>
            <w:right w:val="none" w:sz="0" w:space="0" w:color="auto"/>
          </w:divBdr>
          <w:divsChild>
            <w:div w:id="70977640">
              <w:marLeft w:val="0"/>
              <w:marRight w:val="0"/>
              <w:marTop w:val="0"/>
              <w:marBottom w:val="0"/>
              <w:divBdr>
                <w:top w:val="none" w:sz="0" w:space="0" w:color="auto"/>
                <w:left w:val="none" w:sz="0" w:space="0" w:color="auto"/>
                <w:bottom w:val="none" w:sz="0" w:space="0" w:color="auto"/>
                <w:right w:val="none" w:sz="0" w:space="0" w:color="auto"/>
              </w:divBdr>
              <w:divsChild>
                <w:div w:id="171846105">
                  <w:marLeft w:val="0"/>
                  <w:marRight w:val="0"/>
                  <w:marTop w:val="0"/>
                  <w:marBottom w:val="0"/>
                  <w:divBdr>
                    <w:top w:val="none" w:sz="0" w:space="0" w:color="auto"/>
                    <w:left w:val="none" w:sz="0" w:space="0" w:color="auto"/>
                    <w:bottom w:val="none" w:sz="0" w:space="0" w:color="auto"/>
                    <w:right w:val="none" w:sz="0" w:space="0" w:color="auto"/>
                  </w:divBdr>
                  <w:divsChild>
                    <w:div w:id="692918274">
                      <w:marLeft w:val="0"/>
                      <w:marRight w:val="0"/>
                      <w:marTop w:val="0"/>
                      <w:marBottom w:val="0"/>
                      <w:divBdr>
                        <w:top w:val="none" w:sz="0" w:space="0" w:color="auto"/>
                        <w:left w:val="none" w:sz="0" w:space="0" w:color="auto"/>
                        <w:bottom w:val="none" w:sz="0" w:space="0" w:color="auto"/>
                        <w:right w:val="none" w:sz="0" w:space="0" w:color="auto"/>
                      </w:divBdr>
                      <w:divsChild>
                        <w:div w:id="14254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717178">
      <w:bodyDiv w:val="1"/>
      <w:marLeft w:val="0"/>
      <w:marRight w:val="0"/>
      <w:marTop w:val="0"/>
      <w:marBottom w:val="0"/>
      <w:divBdr>
        <w:top w:val="none" w:sz="0" w:space="0" w:color="auto"/>
        <w:left w:val="none" w:sz="0" w:space="0" w:color="auto"/>
        <w:bottom w:val="none" w:sz="0" w:space="0" w:color="auto"/>
        <w:right w:val="none" w:sz="0" w:space="0" w:color="auto"/>
      </w:divBdr>
    </w:div>
    <w:div w:id="155388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Pineda\OneDrive\Documents\Plantillas%20personalizadas%20de%20Office\Plantilla%20manu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E515C-09C0-4BDD-B3BC-5B358F84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Template>
  <TotalTime>130</TotalTime>
  <Pages>32</Pages>
  <Words>2764</Words>
  <Characters>15202</Characters>
  <Application>Microsoft Office Word</Application>
  <DocSecurity>0</DocSecurity>
  <Lines>126</Lines>
  <Paragraphs>35</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¿De qué se trata nuestro proyecto?</vt:lpstr>
      <vt:lpstr>    ¿A quiénes beneficia?</vt:lpstr>
      <vt:lpstr>Lista de acciones que realizará el programa</vt:lpstr>
      <vt:lpstr>Métodos de encriptación </vt:lpstr>
      <vt:lpstr>Validaciones de Login</vt:lpstr>
      <vt:lpstr>    Validaciones </vt:lpstr>
      <vt:lpstr>    </vt:lpstr>
      <vt:lpstr>    Encriptación </vt:lpstr>
      <vt:lpstr>¿Cómo el sistema evita inyecciones SQL?</vt:lpstr>
      <vt:lpstr>Diagramas</vt:lpstr>
    </vt:vector>
  </TitlesOfParts>
  <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Pineda</dc:creator>
  <cp:keywords/>
  <dc:description/>
  <cp:lastModifiedBy>guille3000 pinedamolina</cp:lastModifiedBy>
  <cp:revision>61</cp:revision>
  <dcterms:created xsi:type="dcterms:W3CDTF">2021-08-16T19:26:00Z</dcterms:created>
  <dcterms:modified xsi:type="dcterms:W3CDTF">2021-08-27T22:16:00Z</dcterms:modified>
</cp:coreProperties>
</file>